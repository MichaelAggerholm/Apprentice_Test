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63596068" w14:textId="1EF6B4EA" w:rsidR="00EB1977"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309530" w:history="1">
            <w:r w:rsidR="00EB1977" w:rsidRPr="003F2411">
              <w:rPr>
                <w:rStyle w:val="Hyperlink"/>
                <w:noProof/>
              </w:rPr>
              <w:t>Indledning</w:t>
            </w:r>
            <w:r w:rsidR="00EB1977">
              <w:rPr>
                <w:noProof/>
                <w:webHidden/>
              </w:rPr>
              <w:tab/>
            </w:r>
            <w:r w:rsidR="00EB1977">
              <w:rPr>
                <w:noProof/>
                <w:webHidden/>
              </w:rPr>
              <w:fldChar w:fldCharType="begin"/>
            </w:r>
            <w:r w:rsidR="00EB1977">
              <w:rPr>
                <w:noProof/>
                <w:webHidden/>
              </w:rPr>
              <w:instrText xml:space="preserve"> PAGEREF _Toc165309530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76D45E9A" w14:textId="123BDA6F" w:rsidR="00EB1977" w:rsidRDefault="00000000">
          <w:pPr>
            <w:pStyle w:val="Indholdsfortegnelse1"/>
            <w:tabs>
              <w:tab w:val="right" w:leader="dot" w:pos="8608"/>
            </w:tabs>
            <w:rPr>
              <w:noProof/>
              <w:color w:val="auto"/>
              <w:kern w:val="2"/>
              <w:lang w:eastAsia="da-DK"/>
              <w14:ligatures w14:val="standardContextual"/>
            </w:rPr>
          </w:pPr>
          <w:hyperlink w:anchor="_Toc165309531" w:history="1">
            <w:r w:rsidR="00EB1977" w:rsidRPr="003F2411">
              <w:rPr>
                <w:rStyle w:val="Hyperlink"/>
                <w:noProof/>
              </w:rPr>
              <w:t>Læsevejledning</w:t>
            </w:r>
            <w:r w:rsidR="00EB1977">
              <w:rPr>
                <w:noProof/>
                <w:webHidden/>
              </w:rPr>
              <w:tab/>
            </w:r>
            <w:r w:rsidR="00EB1977">
              <w:rPr>
                <w:noProof/>
                <w:webHidden/>
              </w:rPr>
              <w:fldChar w:fldCharType="begin"/>
            </w:r>
            <w:r w:rsidR="00EB1977">
              <w:rPr>
                <w:noProof/>
                <w:webHidden/>
              </w:rPr>
              <w:instrText xml:space="preserve"> PAGEREF _Toc165309531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4C3E3E91" w14:textId="79D12D91" w:rsidR="00EB1977" w:rsidRDefault="00000000">
          <w:pPr>
            <w:pStyle w:val="Indholdsfortegnelse1"/>
            <w:tabs>
              <w:tab w:val="right" w:leader="dot" w:pos="8608"/>
            </w:tabs>
            <w:rPr>
              <w:noProof/>
              <w:color w:val="auto"/>
              <w:kern w:val="2"/>
              <w:lang w:eastAsia="da-DK"/>
              <w14:ligatures w14:val="standardContextual"/>
            </w:rPr>
          </w:pPr>
          <w:hyperlink w:anchor="_Toc165309532" w:history="1">
            <w:r w:rsidR="00EB1977" w:rsidRPr="003F2411">
              <w:rPr>
                <w:rStyle w:val="Hyperlink"/>
                <w:noProof/>
              </w:rPr>
              <w:t>Case</w:t>
            </w:r>
            <w:r w:rsidR="00EB1977">
              <w:rPr>
                <w:noProof/>
                <w:webHidden/>
              </w:rPr>
              <w:tab/>
            </w:r>
            <w:r w:rsidR="00EB1977">
              <w:rPr>
                <w:noProof/>
                <w:webHidden/>
              </w:rPr>
              <w:fldChar w:fldCharType="begin"/>
            </w:r>
            <w:r w:rsidR="00EB1977">
              <w:rPr>
                <w:noProof/>
                <w:webHidden/>
              </w:rPr>
              <w:instrText xml:space="preserve"> PAGEREF _Toc165309532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0AF32E00" w14:textId="4589E8BA" w:rsidR="00EB1977" w:rsidRDefault="00000000">
          <w:pPr>
            <w:pStyle w:val="Indholdsfortegnelse1"/>
            <w:tabs>
              <w:tab w:val="right" w:leader="dot" w:pos="8608"/>
            </w:tabs>
            <w:rPr>
              <w:noProof/>
              <w:color w:val="auto"/>
              <w:kern w:val="2"/>
              <w:lang w:eastAsia="da-DK"/>
              <w14:ligatures w14:val="standardContextual"/>
            </w:rPr>
          </w:pPr>
          <w:hyperlink w:anchor="_Toc165309533" w:history="1">
            <w:r w:rsidR="00EB1977" w:rsidRPr="003F2411">
              <w:rPr>
                <w:rStyle w:val="Hyperlink"/>
                <w:noProof/>
              </w:rPr>
              <w:t>Problemformulering</w:t>
            </w:r>
            <w:r w:rsidR="00EB1977">
              <w:rPr>
                <w:noProof/>
                <w:webHidden/>
              </w:rPr>
              <w:tab/>
            </w:r>
            <w:r w:rsidR="00EB1977">
              <w:rPr>
                <w:noProof/>
                <w:webHidden/>
              </w:rPr>
              <w:fldChar w:fldCharType="begin"/>
            </w:r>
            <w:r w:rsidR="00EB1977">
              <w:rPr>
                <w:noProof/>
                <w:webHidden/>
              </w:rPr>
              <w:instrText xml:space="preserve"> PAGEREF _Toc165309533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2E386A00" w14:textId="04579D0E" w:rsidR="00EB1977" w:rsidRDefault="00000000">
          <w:pPr>
            <w:pStyle w:val="Indholdsfortegnelse1"/>
            <w:tabs>
              <w:tab w:val="right" w:leader="dot" w:pos="8608"/>
            </w:tabs>
            <w:rPr>
              <w:noProof/>
              <w:color w:val="auto"/>
              <w:kern w:val="2"/>
              <w:lang w:eastAsia="da-DK"/>
              <w14:ligatures w14:val="standardContextual"/>
            </w:rPr>
          </w:pPr>
          <w:hyperlink w:anchor="_Toc165309534" w:history="1">
            <w:r w:rsidR="00EB1977" w:rsidRPr="003F2411">
              <w:rPr>
                <w:rStyle w:val="Hyperlink"/>
                <w:noProof/>
              </w:rPr>
              <w:t>Arkitektur</w:t>
            </w:r>
            <w:r w:rsidR="00EB1977">
              <w:rPr>
                <w:noProof/>
                <w:webHidden/>
              </w:rPr>
              <w:tab/>
            </w:r>
            <w:r w:rsidR="00EB1977">
              <w:rPr>
                <w:noProof/>
                <w:webHidden/>
              </w:rPr>
              <w:fldChar w:fldCharType="begin"/>
            </w:r>
            <w:r w:rsidR="00EB1977">
              <w:rPr>
                <w:noProof/>
                <w:webHidden/>
              </w:rPr>
              <w:instrText xml:space="preserve"> PAGEREF _Toc165309534 \h </w:instrText>
            </w:r>
            <w:r w:rsidR="00EB1977">
              <w:rPr>
                <w:noProof/>
                <w:webHidden/>
              </w:rPr>
            </w:r>
            <w:r w:rsidR="00EB1977">
              <w:rPr>
                <w:noProof/>
                <w:webHidden/>
              </w:rPr>
              <w:fldChar w:fldCharType="separate"/>
            </w:r>
            <w:r w:rsidR="00DE2B12">
              <w:rPr>
                <w:noProof/>
                <w:webHidden/>
              </w:rPr>
              <w:t>4</w:t>
            </w:r>
            <w:r w:rsidR="00EB1977">
              <w:rPr>
                <w:noProof/>
                <w:webHidden/>
              </w:rPr>
              <w:fldChar w:fldCharType="end"/>
            </w:r>
          </w:hyperlink>
        </w:p>
        <w:p w14:paraId="45475E16" w14:textId="5D441E0F" w:rsidR="00EB1977" w:rsidRDefault="00000000">
          <w:pPr>
            <w:pStyle w:val="Indholdsfortegnelse1"/>
            <w:tabs>
              <w:tab w:val="right" w:leader="dot" w:pos="8608"/>
            </w:tabs>
            <w:rPr>
              <w:noProof/>
              <w:color w:val="auto"/>
              <w:kern w:val="2"/>
              <w:lang w:eastAsia="da-DK"/>
              <w14:ligatures w14:val="standardContextual"/>
            </w:rPr>
          </w:pPr>
          <w:hyperlink w:anchor="_Toc165309535" w:history="1">
            <w:r w:rsidR="00EB1977" w:rsidRPr="003F2411">
              <w:rPr>
                <w:rStyle w:val="Hyperlink"/>
                <w:noProof/>
              </w:rPr>
              <w:t>Teknisk produktdokumentation</w:t>
            </w:r>
            <w:r w:rsidR="00EB1977">
              <w:rPr>
                <w:noProof/>
                <w:webHidden/>
              </w:rPr>
              <w:tab/>
            </w:r>
            <w:r w:rsidR="00EB1977">
              <w:rPr>
                <w:noProof/>
                <w:webHidden/>
              </w:rPr>
              <w:fldChar w:fldCharType="begin"/>
            </w:r>
            <w:r w:rsidR="00EB1977">
              <w:rPr>
                <w:noProof/>
                <w:webHidden/>
              </w:rPr>
              <w:instrText xml:space="preserve"> PAGEREF _Toc165309535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5DF154E5" w14:textId="173B8568" w:rsidR="00EB1977" w:rsidRDefault="00000000">
          <w:pPr>
            <w:pStyle w:val="Indholdsfortegnelse2"/>
            <w:tabs>
              <w:tab w:val="right" w:leader="dot" w:pos="8608"/>
            </w:tabs>
            <w:rPr>
              <w:noProof/>
              <w:color w:val="auto"/>
              <w:kern w:val="2"/>
              <w:lang w:eastAsia="da-DK"/>
              <w14:ligatures w14:val="standardContextual"/>
            </w:rPr>
          </w:pPr>
          <w:hyperlink w:anchor="_Toc165309536"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_Toc165309536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0E52CC68" w14:textId="12D773DD"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7" w:history="1">
            <w:r w:rsidR="00EB1977" w:rsidRPr="003F2411">
              <w:rPr>
                <w:rStyle w:val="Hyperlink"/>
                <w:noProof/>
              </w:rPr>
              <w:t>Laravel Blade</w:t>
            </w:r>
            <w:r w:rsidR="00EB1977">
              <w:rPr>
                <w:noProof/>
                <w:webHidden/>
              </w:rPr>
              <w:tab/>
            </w:r>
            <w:r w:rsidR="00EB1977">
              <w:rPr>
                <w:noProof/>
                <w:webHidden/>
              </w:rPr>
              <w:fldChar w:fldCharType="begin"/>
            </w:r>
            <w:r w:rsidR="00EB1977">
              <w:rPr>
                <w:noProof/>
                <w:webHidden/>
              </w:rPr>
              <w:instrText xml:space="preserve"> PAGEREF _Toc165309537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197864E3" w14:textId="7312BDE9"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8" w:history="1">
            <w:r w:rsidR="00EB1977" w:rsidRPr="003F2411">
              <w:rPr>
                <w:rStyle w:val="Hyperlink"/>
                <w:noProof/>
              </w:rPr>
              <w:t>Bootstrap</w:t>
            </w:r>
            <w:r w:rsidR="00EB1977">
              <w:rPr>
                <w:noProof/>
                <w:webHidden/>
              </w:rPr>
              <w:tab/>
            </w:r>
            <w:r w:rsidR="00EB1977">
              <w:rPr>
                <w:noProof/>
                <w:webHidden/>
              </w:rPr>
              <w:fldChar w:fldCharType="begin"/>
            </w:r>
            <w:r w:rsidR="00EB1977">
              <w:rPr>
                <w:noProof/>
                <w:webHidden/>
              </w:rPr>
              <w:instrText xml:space="preserve"> PAGEREF _Toc165309538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3AC3074C" w14:textId="483518BD" w:rsidR="00EB1977" w:rsidRDefault="00000000">
          <w:pPr>
            <w:pStyle w:val="Indholdsfortegnelse2"/>
            <w:tabs>
              <w:tab w:val="right" w:leader="dot" w:pos="8608"/>
            </w:tabs>
            <w:rPr>
              <w:noProof/>
              <w:color w:val="auto"/>
              <w:kern w:val="2"/>
              <w:lang w:eastAsia="da-DK"/>
              <w14:ligatures w14:val="standardContextual"/>
            </w:rPr>
          </w:pPr>
          <w:hyperlink w:anchor="_Toc165309539"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_Toc165309539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66FBB63D" w14:textId="60754625" w:rsidR="00EB1977" w:rsidRDefault="00000000">
          <w:pPr>
            <w:pStyle w:val="Indholdsfortegnelse2"/>
            <w:tabs>
              <w:tab w:val="right" w:leader="dot" w:pos="8608"/>
            </w:tabs>
            <w:rPr>
              <w:noProof/>
              <w:color w:val="auto"/>
              <w:kern w:val="2"/>
              <w:lang w:eastAsia="da-DK"/>
              <w14:ligatures w14:val="standardContextual"/>
            </w:rPr>
          </w:pPr>
          <w:hyperlink w:anchor="_Toc165309540"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_Toc165309540 \h </w:instrText>
            </w:r>
            <w:r w:rsidR="00EB1977">
              <w:rPr>
                <w:noProof/>
                <w:webHidden/>
              </w:rPr>
            </w:r>
            <w:r w:rsidR="00EB1977">
              <w:rPr>
                <w:noProof/>
                <w:webHidden/>
              </w:rPr>
              <w:fldChar w:fldCharType="separate"/>
            </w:r>
            <w:r w:rsidR="00DE2B12">
              <w:rPr>
                <w:noProof/>
                <w:webHidden/>
              </w:rPr>
              <w:t>6</w:t>
            </w:r>
            <w:r w:rsidR="00EB1977">
              <w:rPr>
                <w:noProof/>
                <w:webHidden/>
              </w:rPr>
              <w:fldChar w:fldCharType="end"/>
            </w:r>
          </w:hyperlink>
        </w:p>
        <w:p w14:paraId="618B34E0" w14:textId="3BD025EB" w:rsidR="00EB1977" w:rsidRDefault="00000000">
          <w:pPr>
            <w:pStyle w:val="Indholdsfortegnelse1"/>
            <w:tabs>
              <w:tab w:val="right" w:leader="dot" w:pos="8608"/>
            </w:tabs>
            <w:rPr>
              <w:noProof/>
              <w:color w:val="auto"/>
              <w:kern w:val="2"/>
              <w:lang w:eastAsia="da-DK"/>
              <w14:ligatures w14:val="standardContextual"/>
            </w:rPr>
          </w:pPr>
          <w:hyperlink w:anchor="_Toc165309541" w:history="1">
            <w:r w:rsidR="00EB1977" w:rsidRPr="003F2411">
              <w:rPr>
                <w:rStyle w:val="Hyperlink"/>
                <w:noProof/>
              </w:rPr>
              <w:t>Server</w:t>
            </w:r>
            <w:r w:rsidR="00EB1977">
              <w:rPr>
                <w:noProof/>
                <w:webHidden/>
              </w:rPr>
              <w:tab/>
            </w:r>
            <w:r w:rsidR="00EB1977">
              <w:rPr>
                <w:noProof/>
                <w:webHidden/>
              </w:rPr>
              <w:fldChar w:fldCharType="begin"/>
            </w:r>
            <w:r w:rsidR="00EB1977">
              <w:rPr>
                <w:noProof/>
                <w:webHidden/>
              </w:rPr>
              <w:instrText xml:space="preserve"> PAGEREF _Toc165309541 \h </w:instrText>
            </w:r>
            <w:r w:rsidR="00EB1977">
              <w:rPr>
                <w:noProof/>
                <w:webHidden/>
              </w:rPr>
            </w:r>
            <w:r w:rsidR="00EB1977">
              <w:rPr>
                <w:noProof/>
                <w:webHidden/>
              </w:rPr>
              <w:fldChar w:fldCharType="separate"/>
            </w:r>
            <w:r w:rsidR="00DE2B12">
              <w:rPr>
                <w:noProof/>
                <w:webHidden/>
              </w:rPr>
              <w:t>7</w:t>
            </w:r>
            <w:r w:rsidR="00EB1977">
              <w:rPr>
                <w:noProof/>
                <w:webHidden/>
              </w:rPr>
              <w:fldChar w:fldCharType="end"/>
            </w:r>
          </w:hyperlink>
        </w:p>
        <w:p w14:paraId="347852BD" w14:textId="57512B82" w:rsidR="00EB1977" w:rsidRDefault="00000000">
          <w:pPr>
            <w:pStyle w:val="Indholdsfortegnelse1"/>
            <w:tabs>
              <w:tab w:val="right" w:leader="dot" w:pos="8608"/>
            </w:tabs>
            <w:rPr>
              <w:noProof/>
              <w:color w:val="auto"/>
              <w:kern w:val="2"/>
              <w:lang w:eastAsia="da-DK"/>
              <w14:ligatures w14:val="standardContextual"/>
            </w:rPr>
          </w:pPr>
          <w:hyperlink w:anchor="_Toc165309542" w:history="1">
            <w:r w:rsidR="00EB1977" w:rsidRPr="003F2411">
              <w:rPr>
                <w:rStyle w:val="Hyperlink"/>
                <w:noProof/>
              </w:rPr>
              <w:t>Versionsstyring</w:t>
            </w:r>
            <w:r w:rsidR="00EB1977">
              <w:rPr>
                <w:noProof/>
                <w:webHidden/>
              </w:rPr>
              <w:tab/>
            </w:r>
            <w:r w:rsidR="00EB1977">
              <w:rPr>
                <w:noProof/>
                <w:webHidden/>
              </w:rPr>
              <w:fldChar w:fldCharType="begin"/>
            </w:r>
            <w:r w:rsidR="00EB1977">
              <w:rPr>
                <w:noProof/>
                <w:webHidden/>
              </w:rPr>
              <w:instrText xml:space="preserve"> PAGEREF _Toc165309542 \h </w:instrText>
            </w:r>
            <w:r w:rsidR="00EB1977">
              <w:rPr>
                <w:noProof/>
                <w:webHidden/>
              </w:rPr>
            </w:r>
            <w:r w:rsidR="00EB1977">
              <w:rPr>
                <w:noProof/>
                <w:webHidden/>
              </w:rPr>
              <w:fldChar w:fldCharType="separate"/>
            </w:r>
            <w:r w:rsidR="00DE2B12">
              <w:rPr>
                <w:noProof/>
                <w:webHidden/>
              </w:rPr>
              <w:t>8</w:t>
            </w:r>
            <w:r w:rsidR="00EB1977">
              <w:rPr>
                <w:noProof/>
                <w:webHidden/>
              </w:rPr>
              <w:fldChar w:fldCharType="end"/>
            </w:r>
          </w:hyperlink>
        </w:p>
        <w:p w14:paraId="070ADC94" w14:textId="552D8798" w:rsidR="00EB1977" w:rsidRDefault="00000000">
          <w:pPr>
            <w:pStyle w:val="Indholdsfortegnelse1"/>
            <w:tabs>
              <w:tab w:val="right" w:leader="dot" w:pos="8608"/>
            </w:tabs>
            <w:rPr>
              <w:noProof/>
              <w:color w:val="auto"/>
              <w:kern w:val="2"/>
              <w:lang w:eastAsia="da-DK"/>
              <w14:ligatures w14:val="standardContextual"/>
            </w:rPr>
          </w:pPr>
          <w:hyperlink w:anchor="_Toc165309543" w:history="1">
            <w:r w:rsidR="00EB1977" w:rsidRPr="003F2411">
              <w:rPr>
                <w:rStyle w:val="Hyperlink"/>
                <w:noProof/>
              </w:rPr>
              <w:t>Kravspecifikation</w:t>
            </w:r>
            <w:r w:rsidR="00EB1977">
              <w:rPr>
                <w:noProof/>
                <w:webHidden/>
              </w:rPr>
              <w:tab/>
            </w:r>
            <w:r w:rsidR="00EB1977">
              <w:rPr>
                <w:noProof/>
                <w:webHidden/>
              </w:rPr>
              <w:fldChar w:fldCharType="begin"/>
            </w:r>
            <w:r w:rsidR="00EB1977">
              <w:rPr>
                <w:noProof/>
                <w:webHidden/>
              </w:rPr>
              <w:instrText xml:space="preserve"> PAGEREF _Toc165309543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46BCCAEB" w14:textId="785BE117" w:rsidR="00EB1977" w:rsidRDefault="00000000">
          <w:pPr>
            <w:pStyle w:val="Indholdsfortegnelse2"/>
            <w:tabs>
              <w:tab w:val="right" w:leader="dot" w:pos="8608"/>
            </w:tabs>
            <w:rPr>
              <w:noProof/>
              <w:color w:val="auto"/>
              <w:kern w:val="2"/>
              <w:lang w:eastAsia="da-DK"/>
              <w14:ligatures w14:val="standardContextual"/>
            </w:rPr>
          </w:pPr>
          <w:hyperlink w:anchor="_Toc165309544"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_Toc165309544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53C17934" w14:textId="154572E7" w:rsidR="00EB1977" w:rsidRDefault="00000000">
          <w:pPr>
            <w:pStyle w:val="Indholdsfortegnelse2"/>
            <w:tabs>
              <w:tab w:val="right" w:leader="dot" w:pos="8608"/>
            </w:tabs>
            <w:rPr>
              <w:noProof/>
              <w:color w:val="auto"/>
              <w:kern w:val="2"/>
              <w:lang w:eastAsia="da-DK"/>
              <w14:ligatures w14:val="standardContextual"/>
            </w:rPr>
          </w:pPr>
          <w:hyperlink w:anchor="_Toc165309545"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_Toc165309545 \h </w:instrText>
            </w:r>
            <w:r w:rsidR="00EB1977">
              <w:rPr>
                <w:noProof/>
                <w:webHidden/>
              </w:rPr>
            </w:r>
            <w:r w:rsidR="00EB1977">
              <w:rPr>
                <w:noProof/>
                <w:webHidden/>
              </w:rPr>
              <w:fldChar w:fldCharType="separate"/>
            </w:r>
            <w:r w:rsidR="00DE2B12">
              <w:rPr>
                <w:noProof/>
                <w:webHidden/>
              </w:rPr>
              <w:t>10</w:t>
            </w:r>
            <w:r w:rsidR="00EB1977">
              <w:rPr>
                <w:noProof/>
                <w:webHidden/>
              </w:rPr>
              <w:fldChar w:fldCharType="end"/>
            </w:r>
          </w:hyperlink>
        </w:p>
        <w:p w14:paraId="4053A5F1" w14:textId="0AA944D9" w:rsidR="00EB1977" w:rsidRDefault="00000000">
          <w:pPr>
            <w:pStyle w:val="Indholdsfortegnelse2"/>
            <w:tabs>
              <w:tab w:val="right" w:leader="dot" w:pos="8608"/>
            </w:tabs>
            <w:rPr>
              <w:noProof/>
              <w:color w:val="auto"/>
              <w:kern w:val="2"/>
              <w:lang w:eastAsia="da-DK"/>
              <w14:ligatures w14:val="standardContextual"/>
            </w:rPr>
          </w:pPr>
          <w:hyperlink w:anchor="_Toc165309546"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_Toc165309546 \h </w:instrText>
            </w:r>
            <w:r w:rsidR="00EB1977">
              <w:rPr>
                <w:noProof/>
                <w:webHidden/>
              </w:rPr>
            </w:r>
            <w:r w:rsidR="00EB1977">
              <w:rPr>
                <w:noProof/>
                <w:webHidden/>
              </w:rPr>
              <w:fldChar w:fldCharType="separate"/>
            </w:r>
            <w:r w:rsidR="00DE2B12">
              <w:rPr>
                <w:noProof/>
                <w:webHidden/>
              </w:rPr>
              <w:t>11</w:t>
            </w:r>
            <w:r w:rsidR="00EB1977">
              <w:rPr>
                <w:noProof/>
                <w:webHidden/>
              </w:rPr>
              <w:fldChar w:fldCharType="end"/>
            </w:r>
          </w:hyperlink>
        </w:p>
        <w:p w14:paraId="6411F786" w14:textId="40D9BC6D" w:rsidR="00EB1977" w:rsidRDefault="00000000">
          <w:pPr>
            <w:pStyle w:val="Indholdsfortegnelse1"/>
            <w:tabs>
              <w:tab w:val="right" w:leader="dot" w:pos="8608"/>
            </w:tabs>
            <w:rPr>
              <w:noProof/>
              <w:color w:val="auto"/>
              <w:kern w:val="2"/>
              <w:lang w:eastAsia="da-DK"/>
              <w14:ligatures w14:val="standardContextual"/>
            </w:rPr>
          </w:pPr>
          <w:hyperlink w:anchor="_Toc165309547" w:history="1">
            <w:r w:rsidR="00EB1977" w:rsidRPr="003F2411">
              <w:rPr>
                <w:rStyle w:val="Hyperlink"/>
                <w:noProof/>
              </w:rPr>
              <w:t>Testspecifikation</w:t>
            </w:r>
            <w:r w:rsidR="00EB1977">
              <w:rPr>
                <w:noProof/>
                <w:webHidden/>
              </w:rPr>
              <w:tab/>
            </w:r>
            <w:r w:rsidR="00EB1977">
              <w:rPr>
                <w:noProof/>
                <w:webHidden/>
              </w:rPr>
              <w:fldChar w:fldCharType="begin"/>
            </w:r>
            <w:r w:rsidR="00EB1977">
              <w:rPr>
                <w:noProof/>
                <w:webHidden/>
              </w:rPr>
              <w:instrText xml:space="preserve"> PAGEREF _Toc165309547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2051BBE1" w14:textId="38444B6E" w:rsidR="00EB1977" w:rsidRDefault="00000000">
          <w:pPr>
            <w:pStyle w:val="Indholdsfortegnelse2"/>
            <w:tabs>
              <w:tab w:val="right" w:leader="dot" w:pos="8608"/>
            </w:tabs>
            <w:rPr>
              <w:noProof/>
              <w:color w:val="auto"/>
              <w:kern w:val="2"/>
              <w:lang w:eastAsia="da-DK"/>
              <w14:ligatures w14:val="standardContextual"/>
            </w:rPr>
          </w:pPr>
          <w:hyperlink w:anchor="_Toc165309548"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_Toc165309548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7AA1654D" w14:textId="5BC5E149" w:rsidR="00EB1977" w:rsidRDefault="00000000">
          <w:pPr>
            <w:pStyle w:val="Indholdsfortegnelse2"/>
            <w:tabs>
              <w:tab w:val="right" w:leader="dot" w:pos="8608"/>
            </w:tabs>
            <w:rPr>
              <w:noProof/>
              <w:color w:val="auto"/>
              <w:kern w:val="2"/>
              <w:lang w:eastAsia="da-DK"/>
              <w14:ligatures w14:val="standardContextual"/>
            </w:rPr>
          </w:pPr>
          <w:hyperlink w:anchor="_Toc165309549"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_Toc165309549 \h </w:instrText>
            </w:r>
            <w:r w:rsidR="00EB1977">
              <w:rPr>
                <w:noProof/>
                <w:webHidden/>
              </w:rPr>
            </w:r>
            <w:r w:rsidR="00EB1977">
              <w:rPr>
                <w:noProof/>
                <w:webHidden/>
              </w:rPr>
              <w:fldChar w:fldCharType="separate"/>
            </w:r>
            <w:r w:rsidR="00DE2B12">
              <w:rPr>
                <w:noProof/>
                <w:webHidden/>
              </w:rPr>
              <w:t>14</w:t>
            </w:r>
            <w:r w:rsidR="00EB1977">
              <w:rPr>
                <w:noProof/>
                <w:webHidden/>
              </w:rPr>
              <w:fldChar w:fldCharType="end"/>
            </w:r>
          </w:hyperlink>
        </w:p>
        <w:p w14:paraId="1CB82E84" w14:textId="7E8EED97" w:rsidR="00EB1977" w:rsidRDefault="00000000">
          <w:pPr>
            <w:pStyle w:val="Indholdsfortegnelse2"/>
            <w:tabs>
              <w:tab w:val="right" w:leader="dot" w:pos="8608"/>
            </w:tabs>
            <w:rPr>
              <w:noProof/>
              <w:color w:val="auto"/>
              <w:kern w:val="2"/>
              <w:lang w:eastAsia="da-DK"/>
              <w14:ligatures w14:val="standardContextual"/>
            </w:rPr>
          </w:pPr>
          <w:hyperlink w:anchor="_Toc165309550"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_Toc165309550 \h </w:instrText>
            </w:r>
            <w:r w:rsidR="00EB1977">
              <w:rPr>
                <w:noProof/>
                <w:webHidden/>
              </w:rPr>
            </w:r>
            <w:r w:rsidR="00EB1977">
              <w:rPr>
                <w:noProof/>
                <w:webHidden/>
              </w:rPr>
              <w:fldChar w:fldCharType="separate"/>
            </w:r>
            <w:r w:rsidR="00DE2B12">
              <w:rPr>
                <w:noProof/>
                <w:webHidden/>
              </w:rPr>
              <w:t>15</w:t>
            </w:r>
            <w:r w:rsidR="00EB1977">
              <w:rPr>
                <w:noProof/>
                <w:webHidden/>
              </w:rPr>
              <w:fldChar w:fldCharType="end"/>
            </w:r>
          </w:hyperlink>
        </w:p>
        <w:p w14:paraId="60DD3506" w14:textId="785994B5" w:rsidR="00EB1977" w:rsidRDefault="00000000">
          <w:pPr>
            <w:pStyle w:val="Indholdsfortegnelse1"/>
            <w:tabs>
              <w:tab w:val="right" w:leader="dot" w:pos="8608"/>
            </w:tabs>
            <w:rPr>
              <w:noProof/>
              <w:color w:val="auto"/>
              <w:kern w:val="2"/>
              <w:lang w:eastAsia="da-DK"/>
              <w14:ligatures w14:val="standardContextual"/>
            </w:rPr>
          </w:pPr>
          <w:hyperlink w:anchor="_Toc165309551" w:history="1">
            <w:r w:rsidR="00EB1977" w:rsidRPr="003F2411">
              <w:rPr>
                <w:rStyle w:val="Hyperlink"/>
                <w:noProof/>
              </w:rPr>
              <w:t>Sikkerhed</w:t>
            </w:r>
            <w:r w:rsidR="00EB1977">
              <w:rPr>
                <w:noProof/>
                <w:webHidden/>
              </w:rPr>
              <w:tab/>
            </w:r>
            <w:r w:rsidR="00EB1977">
              <w:rPr>
                <w:noProof/>
                <w:webHidden/>
              </w:rPr>
              <w:fldChar w:fldCharType="begin"/>
            </w:r>
            <w:r w:rsidR="00EB1977">
              <w:rPr>
                <w:noProof/>
                <w:webHidden/>
              </w:rPr>
              <w:instrText xml:space="preserve"> PAGEREF _Toc165309551 \h </w:instrText>
            </w:r>
            <w:r w:rsidR="00EB1977">
              <w:rPr>
                <w:noProof/>
                <w:webHidden/>
              </w:rPr>
            </w:r>
            <w:r w:rsidR="00EB1977">
              <w:rPr>
                <w:noProof/>
                <w:webHidden/>
              </w:rPr>
              <w:fldChar w:fldCharType="separate"/>
            </w:r>
            <w:r w:rsidR="00DE2B12">
              <w:rPr>
                <w:noProof/>
                <w:webHidden/>
              </w:rPr>
              <w:t>18</w:t>
            </w:r>
            <w:r w:rsidR="00EB1977">
              <w:rPr>
                <w:noProof/>
                <w:webHidden/>
              </w:rPr>
              <w:fldChar w:fldCharType="end"/>
            </w:r>
          </w:hyperlink>
        </w:p>
        <w:p w14:paraId="2148146D" w14:textId="7AC416A4" w:rsidR="00EB1977" w:rsidRDefault="00000000">
          <w:pPr>
            <w:pStyle w:val="Indholdsfortegnelse1"/>
            <w:tabs>
              <w:tab w:val="right" w:leader="dot" w:pos="8608"/>
            </w:tabs>
            <w:rPr>
              <w:noProof/>
              <w:color w:val="auto"/>
              <w:kern w:val="2"/>
              <w:lang w:eastAsia="da-DK"/>
              <w14:ligatures w14:val="standardContextual"/>
            </w:rPr>
          </w:pPr>
          <w:hyperlink w:anchor="_Toc165309552" w:history="1">
            <w:r w:rsidR="00EB1977" w:rsidRPr="003F2411">
              <w:rPr>
                <w:rStyle w:val="Hyperlink"/>
                <w:noProof/>
              </w:rPr>
              <w:t>Test</w:t>
            </w:r>
            <w:r w:rsidR="00EB1977">
              <w:rPr>
                <w:noProof/>
                <w:webHidden/>
              </w:rPr>
              <w:tab/>
            </w:r>
            <w:r w:rsidR="00EB1977">
              <w:rPr>
                <w:noProof/>
                <w:webHidden/>
              </w:rPr>
              <w:fldChar w:fldCharType="begin"/>
            </w:r>
            <w:r w:rsidR="00EB1977">
              <w:rPr>
                <w:noProof/>
                <w:webHidden/>
              </w:rPr>
              <w:instrText xml:space="preserve"> PAGEREF _Toc165309552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65446CFE" w14:textId="1C4129B7" w:rsidR="00EB1977" w:rsidRDefault="00000000">
          <w:pPr>
            <w:pStyle w:val="Indholdsfortegnelse2"/>
            <w:tabs>
              <w:tab w:val="right" w:leader="dot" w:pos="8608"/>
            </w:tabs>
            <w:rPr>
              <w:noProof/>
              <w:color w:val="auto"/>
              <w:kern w:val="2"/>
              <w:lang w:eastAsia="da-DK"/>
              <w14:ligatures w14:val="standardContextual"/>
            </w:rPr>
          </w:pPr>
          <w:hyperlink w:anchor="_Toc165309553" w:history="1">
            <w:r w:rsidR="00EB1977" w:rsidRPr="003F2411">
              <w:rPr>
                <w:rStyle w:val="Hyperlink"/>
                <w:noProof/>
              </w:rPr>
              <w:t>Laravel Applikationstest Workflow</w:t>
            </w:r>
            <w:r w:rsidR="00EB1977">
              <w:rPr>
                <w:noProof/>
                <w:webHidden/>
              </w:rPr>
              <w:tab/>
            </w:r>
            <w:r w:rsidR="00EB1977">
              <w:rPr>
                <w:noProof/>
                <w:webHidden/>
              </w:rPr>
              <w:fldChar w:fldCharType="begin"/>
            </w:r>
            <w:r w:rsidR="00EB1977">
              <w:rPr>
                <w:noProof/>
                <w:webHidden/>
              </w:rPr>
              <w:instrText xml:space="preserve"> PAGEREF _Toc165309553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0D162C7C" w14:textId="51A9FBB2" w:rsidR="00EB1977" w:rsidRDefault="00000000">
          <w:pPr>
            <w:pStyle w:val="Indholdsfortegnelse2"/>
            <w:tabs>
              <w:tab w:val="right" w:leader="dot" w:pos="8608"/>
            </w:tabs>
            <w:rPr>
              <w:noProof/>
              <w:color w:val="auto"/>
              <w:kern w:val="2"/>
              <w:lang w:eastAsia="da-DK"/>
              <w14:ligatures w14:val="standardContextual"/>
            </w:rPr>
          </w:pPr>
          <w:hyperlink w:anchor="_Toc165309554" w:history="1">
            <w:r w:rsidR="00EB1977" w:rsidRPr="003F2411">
              <w:rPr>
                <w:rStyle w:val="Hyperlink"/>
                <w:noProof/>
              </w:rPr>
              <w:t>Tredjeparts biblioteker sikkerhedstest</w:t>
            </w:r>
            <w:r w:rsidR="00EB1977">
              <w:rPr>
                <w:noProof/>
                <w:webHidden/>
              </w:rPr>
              <w:tab/>
            </w:r>
            <w:r w:rsidR="00EB1977">
              <w:rPr>
                <w:noProof/>
                <w:webHidden/>
              </w:rPr>
              <w:fldChar w:fldCharType="begin"/>
            </w:r>
            <w:r w:rsidR="00EB1977">
              <w:rPr>
                <w:noProof/>
                <w:webHidden/>
              </w:rPr>
              <w:instrText xml:space="preserve"> PAGEREF _Toc165309554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26B54D37" w14:textId="3B91A017" w:rsidR="00EB1977" w:rsidRDefault="00000000">
          <w:pPr>
            <w:pStyle w:val="Indholdsfortegnelse2"/>
            <w:tabs>
              <w:tab w:val="right" w:leader="dot" w:pos="8608"/>
            </w:tabs>
            <w:rPr>
              <w:noProof/>
              <w:color w:val="auto"/>
              <w:kern w:val="2"/>
              <w:lang w:eastAsia="da-DK"/>
              <w14:ligatures w14:val="standardContextual"/>
            </w:rPr>
          </w:pPr>
          <w:hyperlink w:anchor="_Toc165309555" w:history="1">
            <w:r w:rsidR="00EB1977" w:rsidRPr="003F2411">
              <w:rPr>
                <w:rStyle w:val="Hyperlink"/>
                <w:noProof/>
              </w:rPr>
              <w:t>Larastan workflow</w:t>
            </w:r>
            <w:r w:rsidR="00EB1977">
              <w:rPr>
                <w:noProof/>
                <w:webHidden/>
              </w:rPr>
              <w:tab/>
            </w:r>
            <w:r w:rsidR="00EB1977">
              <w:rPr>
                <w:noProof/>
                <w:webHidden/>
              </w:rPr>
              <w:fldChar w:fldCharType="begin"/>
            </w:r>
            <w:r w:rsidR="00EB1977">
              <w:rPr>
                <w:noProof/>
                <w:webHidden/>
              </w:rPr>
              <w:instrText xml:space="preserve"> PAGEREF _Toc165309555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14600B5A" w14:textId="0509286E" w:rsidR="00EB1977" w:rsidRDefault="00000000">
          <w:pPr>
            <w:pStyle w:val="Indholdsfortegnelse1"/>
            <w:tabs>
              <w:tab w:val="right" w:leader="dot" w:pos="8608"/>
            </w:tabs>
            <w:rPr>
              <w:noProof/>
              <w:color w:val="auto"/>
              <w:kern w:val="2"/>
              <w:lang w:eastAsia="da-DK"/>
              <w14:ligatures w14:val="standardContextual"/>
            </w:rPr>
          </w:pPr>
          <w:hyperlink w:anchor="_Toc165309556" w:history="1">
            <w:r w:rsidR="00EB1977" w:rsidRPr="003F2411">
              <w:rPr>
                <w:rStyle w:val="Hyperlink"/>
                <w:noProof/>
              </w:rPr>
              <w:t>Installationsvejledning</w:t>
            </w:r>
            <w:r w:rsidR="00EB1977">
              <w:rPr>
                <w:noProof/>
                <w:webHidden/>
              </w:rPr>
              <w:tab/>
            </w:r>
            <w:r w:rsidR="00EB1977">
              <w:rPr>
                <w:noProof/>
                <w:webHidden/>
              </w:rPr>
              <w:fldChar w:fldCharType="begin"/>
            </w:r>
            <w:r w:rsidR="00EB1977">
              <w:rPr>
                <w:noProof/>
                <w:webHidden/>
              </w:rPr>
              <w:instrText xml:space="preserve"> PAGEREF _Toc165309556 \h </w:instrText>
            </w:r>
            <w:r w:rsidR="00EB1977">
              <w:rPr>
                <w:noProof/>
                <w:webHidden/>
              </w:rPr>
            </w:r>
            <w:r w:rsidR="00EB1977">
              <w:rPr>
                <w:noProof/>
                <w:webHidden/>
              </w:rPr>
              <w:fldChar w:fldCharType="separate"/>
            </w:r>
            <w:r w:rsidR="00DE2B12">
              <w:rPr>
                <w:noProof/>
                <w:webHidden/>
              </w:rPr>
              <w:t>20</w:t>
            </w:r>
            <w:r w:rsidR="00EB1977">
              <w:rPr>
                <w:noProof/>
                <w:webHidden/>
              </w:rPr>
              <w:fldChar w:fldCharType="end"/>
            </w:r>
          </w:hyperlink>
        </w:p>
        <w:p w14:paraId="43A04367" w14:textId="5ADCB92A" w:rsidR="00EB1977" w:rsidRDefault="00000000">
          <w:pPr>
            <w:pStyle w:val="Indholdsfortegnelse1"/>
            <w:tabs>
              <w:tab w:val="right" w:leader="dot" w:pos="8608"/>
            </w:tabs>
            <w:rPr>
              <w:noProof/>
              <w:color w:val="auto"/>
              <w:kern w:val="2"/>
              <w:lang w:eastAsia="da-DK"/>
              <w14:ligatures w14:val="standardContextual"/>
            </w:rPr>
          </w:pPr>
          <w:hyperlink w:anchor="_Toc165309557" w:history="1">
            <w:r w:rsidR="00EB1977" w:rsidRPr="003F2411">
              <w:rPr>
                <w:rStyle w:val="Hyperlink"/>
                <w:noProof/>
              </w:rPr>
              <w:t>Brugervejledning</w:t>
            </w:r>
            <w:r w:rsidR="00EB1977">
              <w:rPr>
                <w:noProof/>
                <w:webHidden/>
              </w:rPr>
              <w:tab/>
            </w:r>
            <w:r w:rsidR="00EB1977">
              <w:rPr>
                <w:noProof/>
                <w:webHidden/>
              </w:rPr>
              <w:fldChar w:fldCharType="begin"/>
            </w:r>
            <w:r w:rsidR="00EB1977">
              <w:rPr>
                <w:noProof/>
                <w:webHidden/>
              </w:rPr>
              <w:instrText xml:space="preserve"> PAGEREF _Toc165309557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764699BC" w14:textId="1EAC9CFE" w:rsidR="00EB1977" w:rsidRDefault="00000000">
          <w:pPr>
            <w:pStyle w:val="Indholdsfortegnelse2"/>
            <w:tabs>
              <w:tab w:val="right" w:leader="dot" w:pos="8608"/>
            </w:tabs>
            <w:rPr>
              <w:noProof/>
              <w:color w:val="auto"/>
              <w:kern w:val="2"/>
              <w:lang w:eastAsia="da-DK"/>
              <w14:ligatures w14:val="standardContextual"/>
            </w:rPr>
          </w:pPr>
          <w:hyperlink w:anchor="_Toc165309558" w:history="1">
            <w:r w:rsidR="00EB1977" w:rsidRPr="003F2411">
              <w:rPr>
                <w:rStyle w:val="Hyperlink"/>
                <w:noProof/>
              </w:rPr>
              <w:t>Forbrugermanual</w:t>
            </w:r>
            <w:r w:rsidR="00EB1977">
              <w:rPr>
                <w:noProof/>
                <w:webHidden/>
              </w:rPr>
              <w:tab/>
            </w:r>
            <w:r w:rsidR="00EB1977">
              <w:rPr>
                <w:noProof/>
                <w:webHidden/>
              </w:rPr>
              <w:fldChar w:fldCharType="begin"/>
            </w:r>
            <w:r w:rsidR="00EB1977">
              <w:rPr>
                <w:noProof/>
                <w:webHidden/>
              </w:rPr>
              <w:instrText xml:space="preserve"> PAGEREF _Toc165309558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0D84C0E7" w14:textId="71D1014B" w:rsidR="00EB1977" w:rsidRDefault="00000000">
          <w:pPr>
            <w:pStyle w:val="Indholdsfortegnelse2"/>
            <w:tabs>
              <w:tab w:val="right" w:leader="dot" w:pos="8608"/>
            </w:tabs>
            <w:rPr>
              <w:noProof/>
              <w:color w:val="auto"/>
              <w:kern w:val="2"/>
              <w:lang w:eastAsia="da-DK"/>
              <w14:ligatures w14:val="standardContextual"/>
            </w:rPr>
          </w:pPr>
          <w:hyperlink w:anchor="_Toc165309559" w:history="1">
            <w:r w:rsidR="00EB1977" w:rsidRPr="003F2411">
              <w:rPr>
                <w:rStyle w:val="Hyperlink"/>
                <w:noProof/>
              </w:rPr>
              <w:t>Administrator manual</w:t>
            </w:r>
            <w:r w:rsidR="00EB1977">
              <w:rPr>
                <w:noProof/>
                <w:webHidden/>
              </w:rPr>
              <w:tab/>
            </w:r>
            <w:r w:rsidR="00EB1977">
              <w:rPr>
                <w:noProof/>
                <w:webHidden/>
              </w:rPr>
              <w:fldChar w:fldCharType="begin"/>
            </w:r>
            <w:r w:rsidR="00EB1977">
              <w:rPr>
                <w:noProof/>
                <w:webHidden/>
              </w:rPr>
              <w:instrText xml:space="preserve"> PAGEREF _Toc165309559 \h </w:instrText>
            </w:r>
            <w:r w:rsidR="00EB1977">
              <w:rPr>
                <w:noProof/>
                <w:webHidden/>
              </w:rPr>
            </w:r>
            <w:r w:rsidR="00EB1977">
              <w:rPr>
                <w:noProof/>
                <w:webHidden/>
              </w:rPr>
              <w:fldChar w:fldCharType="separate"/>
            </w:r>
            <w:r w:rsidR="00DE2B12">
              <w:rPr>
                <w:noProof/>
                <w:webHidden/>
              </w:rPr>
              <w:t>27</w:t>
            </w:r>
            <w:r w:rsidR="00EB1977">
              <w:rPr>
                <w:noProof/>
                <w:webHidden/>
              </w:rPr>
              <w:fldChar w:fldCharType="end"/>
            </w:r>
          </w:hyperlink>
        </w:p>
        <w:p w14:paraId="38E91E48" w14:textId="74D40AE7" w:rsidR="00EB1977" w:rsidRDefault="00000000">
          <w:pPr>
            <w:pStyle w:val="Indholdsfortegnelse1"/>
            <w:tabs>
              <w:tab w:val="right" w:leader="dot" w:pos="8608"/>
            </w:tabs>
            <w:rPr>
              <w:noProof/>
              <w:color w:val="auto"/>
              <w:kern w:val="2"/>
              <w:lang w:eastAsia="da-DK"/>
              <w14:ligatures w14:val="standardContextual"/>
            </w:rPr>
          </w:pPr>
          <w:hyperlink w:anchor="_Toc165309560" w:history="1">
            <w:r w:rsidR="00EB1977" w:rsidRPr="003F2411">
              <w:rPr>
                <w:rStyle w:val="Hyperlink"/>
                <w:noProof/>
              </w:rPr>
              <w:t>Konklusion</w:t>
            </w:r>
            <w:r w:rsidR="00EB1977">
              <w:rPr>
                <w:noProof/>
                <w:webHidden/>
              </w:rPr>
              <w:tab/>
            </w:r>
            <w:r w:rsidR="00EB1977">
              <w:rPr>
                <w:noProof/>
                <w:webHidden/>
              </w:rPr>
              <w:fldChar w:fldCharType="begin"/>
            </w:r>
            <w:r w:rsidR="00EB1977">
              <w:rPr>
                <w:noProof/>
                <w:webHidden/>
              </w:rPr>
              <w:instrText xml:space="preserve"> PAGEREF _Toc165309560 \h </w:instrText>
            </w:r>
            <w:r w:rsidR="00EB1977">
              <w:rPr>
                <w:noProof/>
                <w:webHidden/>
              </w:rPr>
            </w:r>
            <w:r w:rsidR="00EB1977">
              <w:rPr>
                <w:noProof/>
                <w:webHidden/>
              </w:rPr>
              <w:fldChar w:fldCharType="separate"/>
            </w:r>
            <w:r w:rsidR="00DE2B12">
              <w:rPr>
                <w:noProof/>
                <w:webHidden/>
              </w:rPr>
              <w:t>38</w:t>
            </w:r>
            <w:r w:rsidR="00EB1977">
              <w:rPr>
                <w:noProof/>
                <w:webHidden/>
              </w:rPr>
              <w:fldChar w:fldCharType="end"/>
            </w:r>
          </w:hyperlink>
        </w:p>
        <w:p w14:paraId="623B8B1E" w14:textId="4687CFD7" w:rsidR="00EB1977" w:rsidRDefault="00000000">
          <w:pPr>
            <w:pStyle w:val="Indholdsfortegnelse1"/>
            <w:tabs>
              <w:tab w:val="right" w:leader="dot" w:pos="8608"/>
            </w:tabs>
            <w:rPr>
              <w:noProof/>
              <w:color w:val="auto"/>
              <w:kern w:val="2"/>
              <w:lang w:eastAsia="da-DK"/>
              <w14:ligatures w14:val="standardContextual"/>
            </w:rPr>
          </w:pPr>
          <w:hyperlink w:anchor="_Toc165309561" w:history="1">
            <w:r w:rsidR="00EB1977" w:rsidRPr="003F2411">
              <w:rPr>
                <w:rStyle w:val="Hyperlink"/>
                <w:noProof/>
              </w:rPr>
              <w:t>Bilag</w:t>
            </w:r>
            <w:r w:rsidR="00EB1977">
              <w:rPr>
                <w:noProof/>
                <w:webHidden/>
              </w:rPr>
              <w:tab/>
            </w:r>
            <w:r w:rsidR="00EB1977">
              <w:rPr>
                <w:noProof/>
                <w:webHidden/>
              </w:rPr>
              <w:fldChar w:fldCharType="begin"/>
            </w:r>
            <w:r w:rsidR="00EB1977">
              <w:rPr>
                <w:noProof/>
                <w:webHidden/>
              </w:rPr>
              <w:instrText xml:space="preserve"> PAGEREF _Toc165309561 \h </w:instrText>
            </w:r>
            <w:r w:rsidR="00EB1977">
              <w:rPr>
                <w:noProof/>
                <w:webHidden/>
              </w:rPr>
            </w:r>
            <w:r w:rsidR="00EB1977">
              <w:rPr>
                <w:noProof/>
                <w:webHidden/>
              </w:rPr>
              <w:fldChar w:fldCharType="separate"/>
            </w:r>
            <w:r w:rsidR="00DE2B12">
              <w:rPr>
                <w:noProof/>
                <w:webHidden/>
              </w:rPr>
              <w:t>39</w:t>
            </w:r>
            <w:r w:rsidR="00EB1977">
              <w:rPr>
                <w:noProof/>
                <w:webHidden/>
              </w:rPr>
              <w:fldChar w:fldCharType="end"/>
            </w:r>
          </w:hyperlink>
        </w:p>
        <w:p w14:paraId="7C3F0A40" w14:textId="5240A089"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309530"/>
      <w:r w:rsidRPr="003C2898">
        <w:t>Indledning</w:t>
      </w:r>
      <w:bookmarkEnd w:id="0"/>
      <w:r w:rsidR="00710446" w:rsidRPr="003C2898">
        <w:tab/>
      </w:r>
    </w:p>
    <w:p w14:paraId="47DE7BFB" w14:textId="425D4E6D" w:rsidR="00860D3B" w:rsidRPr="003C2898" w:rsidRDefault="00860D3B" w:rsidP="00860D3B">
      <w:r w:rsidRPr="003C2898">
        <w:t>Sidernes</w:t>
      </w:r>
      <w:r w:rsidR="00FB75B3">
        <w:t xml:space="preserve"> </w:t>
      </w:r>
      <w:r w:rsidRPr="003C2898">
        <w:t>Verden er udarbejdet som svendeprøveprojekt under uddannelsen som datateknikker med speciale i programmering på Tech College i Aalborg.</w:t>
      </w:r>
    </w:p>
    <w:p w14:paraId="75E0DB56" w14:textId="0B993EBD" w:rsidR="00860D3B" w:rsidRPr="003C2898" w:rsidRDefault="00860D3B" w:rsidP="00860D3B">
      <w:r w:rsidRPr="003C2898">
        <w:t>I rapporten beskrives udviklingsprocessen fra projektstart til endelig aflevering samt hvilke teknologier og metoder</w:t>
      </w:r>
      <w:r w:rsidR="00E62A32">
        <w:t>,</w:t>
      </w:r>
      <w:r w:rsidRPr="003C2898">
        <w:t xml:space="preserve"> der er valgt.</w:t>
      </w:r>
      <w:r w:rsidRPr="003C2898">
        <w:br/>
        <w:t>Der vil være dokumenteret hvilke udfordringer</w:t>
      </w:r>
      <w:r w:rsidR="00E62A32">
        <w:t>,</w:t>
      </w:r>
      <w:r w:rsidRPr="003C2898">
        <w:t xml:space="preserve"> som </w:t>
      </w:r>
      <w:r w:rsidR="00DF2154" w:rsidRPr="003C2898">
        <w:t>er opstået undervejs, hvordan de er løst, samt hvilke alternativer</w:t>
      </w:r>
      <w:r w:rsidR="00E62A32">
        <w:t>,</w:t>
      </w:r>
      <w:r w:rsidR="00DF2154" w:rsidRPr="003C2898">
        <w:t xml:space="preserve"> der eventuelt ville kunne være valgt.</w:t>
      </w:r>
    </w:p>
    <w:p w14:paraId="62309206" w14:textId="10968DFB" w:rsidR="00DF2154" w:rsidRPr="003C2898" w:rsidRDefault="00DF2154" w:rsidP="00860D3B">
      <w:r w:rsidRPr="003C2898">
        <w:t>Formålet med rapporten er at give læseren klart indblik i den udviklingsproces og de valg</w:t>
      </w:r>
      <w:r w:rsidR="00E62A32">
        <w:t>,</w:t>
      </w:r>
      <w:r w:rsidRPr="003C2898">
        <w:t xml:space="preserve"> som er foretaget under udviklingen af Sidernes</w:t>
      </w:r>
      <w:r w:rsidR="00FB75B3">
        <w:t xml:space="preserve"> </w:t>
      </w:r>
      <w:r w:rsidRPr="003C2898">
        <w:t>Verden.</w:t>
      </w:r>
    </w:p>
    <w:p w14:paraId="0E0B7C9A" w14:textId="3D773396" w:rsidR="00DF2154" w:rsidRPr="003C2898" w:rsidRDefault="00DF2154" w:rsidP="00DF2154">
      <w:pPr>
        <w:pStyle w:val="Overskrift1"/>
      </w:pPr>
      <w:bookmarkStart w:id="1" w:name="_Toc165309531"/>
      <w:r w:rsidRPr="003C2898">
        <w:t>Læsevejledning</w:t>
      </w:r>
      <w:bookmarkEnd w:id="1"/>
    </w:p>
    <w:p w14:paraId="382A4912" w14:textId="08147CD6" w:rsidR="00DF2154" w:rsidRPr="003C2898" w:rsidRDefault="00DF2154" w:rsidP="00DF2154">
      <w:r w:rsidRPr="003C2898">
        <w:t>Denne del er projektets produktrapport</w:t>
      </w:r>
      <w:r w:rsidR="00E62A32">
        <w:t>.</w:t>
      </w:r>
      <w:r w:rsidRPr="003C2898">
        <w:t xml:space="preserve"> </w:t>
      </w:r>
      <w:r w:rsidR="00E62A32">
        <w:t>D</w:t>
      </w:r>
      <w:r w:rsidRPr="003C2898">
        <w:t>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62DD0621" w14:textId="77777777" w:rsidR="00E62A32" w:rsidRDefault="00E62A32" w:rsidP="00E62A32">
      <w:pPr>
        <w:rPr>
          <w:rStyle w:val="Hyperlink"/>
        </w:rPr>
      </w:pPr>
      <w:r w:rsidRPr="003C2898">
        <w:t>Under læsningen kan det være en fordel at have adgang til projektet</w:t>
      </w:r>
      <w:r>
        <w:t>. D</w:t>
      </w:r>
      <w:r w:rsidRPr="003C2898">
        <w:t>et findes frit tilgængeligt via GitHub url:</w:t>
      </w:r>
      <w:r w:rsidRPr="003C2898">
        <w:br/>
      </w:r>
      <w:hyperlink r:id="rId10" w:history="1">
        <w:r w:rsidRPr="003C2898">
          <w:rPr>
            <w:rStyle w:val="Hyperlink"/>
          </w:rPr>
          <w:t>https://github.com/MichaelAggerholm/Apprentice_Test</w:t>
        </w:r>
      </w:hyperlink>
    </w:p>
    <w:p w14:paraId="544100F2" w14:textId="77777777" w:rsidR="00E62A32" w:rsidRPr="00F223DC" w:rsidRDefault="00E62A32" w:rsidP="00E62A32">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på </w:t>
      </w:r>
      <w:hyperlink w:anchor="_Brugervejledning" w:history="1">
        <w:r w:rsidRPr="00E1159A">
          <w:rPr>
            <w:rStyle w:val="Hyperlink"/>
          </w:rPr>
          <w:t>side 21</w:t>
        </w:r>
      </w:hyperlink>
      <w:r>
        <w:t>.</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309532"/>
      <w:r w:rsidRPr="003C2898">
        <w:lastRenderedPageBreak/>
        <w:t>Case</w:t>
      </w:r>
      <w:bookmarkEnd w:id="2"/>
    </w:p>
    <w:p w14:paraId="7A27B301" w14:textId="74A90DFA" w:rsidR="00A84648" w:rsidRPr="003C2898" w:rsidRDefault="00A84648" w:rsidP="00A84648">
      <w:r w:rsidRPr="003C2898">
        <w:t>Firmaet Sidernes</w:t>
      </w:r>
      <w:r w:rsidR="00FB75B3">
        <w:t xml:space="preserve"> </w:t>
      </w:r>
      <w:r w:rsidRPr="003C2898">
        <w:t>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CB0B1BB" w:rsidR="00A84648" w:rsidRPr="003C2898" w:rsidRDefault="00A84648" w:rsidP="00A84648">
      <w:r w:rsidRPr="003C2898">
        <w:t>Ejeren og medarbejderne hos Sidernes</w:t>
      </w:r>
      <w:r w:rsidR="00FB75B3">
        <w:t xml:space="preserve"> </w:t>
      </w:r>
      <w:r w:rsidRPr="003C2898">
        <w:t>Verden skal have mulighed for at få et fuldt overblik over alle aspekter af webshoppen, herunder bøger, forfattere, udgivere, salg og brugere. Desuden skal medarbejderne have adgang til en log, hvor de kan se, hvilke ændringer</w:t>
      </w:r>
      <w:r w:rsidR="00E62A32">
        <w:t>,</w:t>
      </w:r>
      <w:r w:rsidRPr="003C2898">
        <w:t xml:space="preserve">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309533"/>
      <w:r w:rsidRPr="003C2898">
        <w:t>Problemformulering</w:t>
      </w:r>
      <w:bookmarkEnd w:id="3"/>
    </w:p>
    <w:p w14:paraId="1378BC89" w14:textId="092E437F" w:rsidR="003051B8" w:rsidRPr="003C2898" w:rsidRDefault="00A84648" w:rsidP="00A84648">
      <w:r w:rsidRPr="003C2898">
        <w:t>Er det muligt at udvikle en webshop, hvor forbrugere kan registrere sig og foretage køb af bøger samtidig med</w:t>
      </w:r>
      <w:r w:rsidR="00E62A32">
        <w:t>,</w:t>
      </w:r>
      <w:r w:rsidRPr="003C2898">
        <w:t xml:space="preserve">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309534"/>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79986833" w:rsidR="002C361E" w:rsidRPr="003C2898" w:rsidRDefault="002C361E" w:rsidP="003051B8">
      <w:r w:rsidRPr="003C2898">
        <w:t>Frontend-komponenten udgør det brugerorienterede interface, som muliggør interaktion med systemet gennem et web</w:t>
      </w:r>
      <w:r w:rsidR="00FB75B3">
        <w:t>-</w:t>
      </w:r>
      <w:r w:rsidRPr="003C2898">
        <w:t>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7D29D903" w:rsidR="00D26478" w:rsidRPr="003C2898" w:rsidRDefault="002C361E" w:rsidP="003051B8">
      <w:r w:rsidRPr="003C2898">
        <w:t>Databasen er ansvarlig for lagring af al data</w:t>
      </w:r>
      <w:r w:rsidR="008F2801" w:rsidRPr="003C2898">
        <w:t xml:space="preserve"> og giver en struktureret og effektiv håndtering af webshoppens data</w:t>
      </w:r>
      <w:r w:rsidR="00FB75B3">
        <w:t>,</w:t>
      </w:r>
      <w:r w:rsidR="008F2801" w:rsidRPr="003C2898">
        <w:t xml:space="preserve">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028F83EA" w:rsidR="00565C51" w:rsidRPr="003C2898" w:rsidRDefault="008F2801">
      <w:r w:rsidRPr="003C2898">
        <w:t>Arkitekturens modulære design betyder, at de tre hovedkomponenter er adskilte og kan opdateres, testes og vedligeholdes uafhængigt af hinanden. Det giver en høj grad af fleksibilitet og skalerbarhed for webshoppen, hvilket gør det muligt at tilpasse</w:t>
      </w:r>
      <w:r w:rsidR="00FB75B3">
        <w:t>,</w:t>
      </w:r>
      <w:r w:rsidRPr="003C2898">
        <w:t xml:space="preserve">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309535"/>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309536"/>
      <w:r w:rsidRPr="003C2898">
        <w:rPr>
          <w:rStyle w:val="Overskrift2Tegn"/>
        </w:rPr>
        <w:t>Frontend</w:t>
      </w:r>
      <w:bookmarkEnd w:id="6"/>
    </w:p>
    <w:p w14:paraId="3129D5B4" w14:textId="77B7E67A" w:rsidR="00945D5D" w:rsidRPr="003C2898" w:rsidRDefault="00945D5D" w:rsidP="00945D5D">
      <w:r w:rsidRPr="003C2898">
        <w:t>Webshoppens frontend er bygget i Laravel Blade med Bootstrap, hvilket danner et solidt grundlag for en web frontend</w:t>
      </w:r>
      <w:r w:rsidR="00FB75B3">
        <w:t>.</w:t>
      </w:r>
      <w:r w:rsidRPr="003C2898">
        <w:t xml:space="preserve"> </w:t>
      </w:r>
      <w:r w:rsidR="00FB75B3">
        <w:t>K</w:t>
      </w:r>
      <w:r w:rsidRPr="003C2898">
        <w:t>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309537"/>
      <w:r w:rsidRPr="003C2898">
        <w:t>Laravel Blade</w:t>
      </w:r>
      <w:bookmarkEnd w:id="7"/>
    </w:p>
    <w:p w14:paraId="7DE26593" w14:textId="6D571B59" w:rsidR="00945D5D" w:rsidRPr="003C2898" w:rsidRDefault="00945D5D" w:rsidP="00945D5D">
      <w:r w:rsidRPr="003C2898">
        <w:t xml:space="preserve">Blade er et templatingværktøj som integreres sømløst </w:t>
      </w:r>
      <w:r w:rsidR="001E42EB" w:rsidRPr="003C2898">
        <w:t xml:space="preserve">med Laravel-frameworket. Det giver mulighed for at opdele frontend kode i genanvendelige komponenter, samt tilbyder brugen af PHP-logik direkte i HTML skabeloner, </w:t>
      </w:r>
      <w:r w:rsidR="00FB75B3">
        <w:t>som fx</w:t>
      </w:r>
      <w:r w:rsidR="001E42EB" w:rsidRPr="003C2898">
        <w:t xml:space="preserve"> løkker, betingelser, variabler.</w:t>
      </w:r>
      <w:r w:rsidRPr="003C2898">
        <w:t xml:space="preserve"> </w:t>
      </w:r>
    </w:p>
    <w:p w14:paraId="51D6B3FA" w14:textId="4972A56F" w:rsidR="00945D5D" w:rsidRPr="003C2898" w:rsidRDefault="001E42EB" w:rsidP="001E42EB">
      <w:pPr>
        <w:pStyle w:val="Overskrift3"/>
      </w:pPr>
      <w:bookmarkStart w:id="8" w:name="_Toc165309538"/>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309539"/>
      <w:r w:rsidRPr="003C2898">
        <w:t>Backend</w:t>
      </w:r>
      <w:bookmarkEnd w:id="9"/>
    </w:p>
    <w:p w14:paraId="29A91706" w14:textId="7C24C061" w:rsidR="001E42EB" w:rsidRPr="003C2898" w:rsidRDefault="001E42EB" w:rsidP="001E42EB">
      <w:r w:rsidRPr="003C2898">
        <w:t>Valget af Laravel som backend framework er baseret på en række tekniske overvejelser, blandt andet er hele kombinationen af Laravel</w:t>
      </w:r>
      <w:r w:rsidR="00FB75B3">
        <w:t>,</w:t>
      </w:r>
      <w:r w:rsidRPr="003C2898">
        <w:t xml:space="preserve"> Blade </w:t>
      </w:r>
      <w:r w:rsidR="00FB75B3">
        <w:t>og</w:t>
      </w:r>
      <w:r w:rsidRPr="003C2898">
        <w:t xml:space="preserve"> SQLite en meget stærk og elegant sammensætning som giver et hurtigt og let arbejdsmiljø med et stort antal foruddefinerede funktionaliteter</w:t>
      </w:r>
      <w:r w:rsidR="00D12167" w:rsidRPr="003C2898">
        <w:t>.</w:t>
      </w:r>
    </w:p>
    <w:p w14:paraId="14834545" w14:textId="7B002F15" w:rsidR="00D12167" w:rsidRPr="003C2898" w:rsidRDefault="00D12167" w:rsidP="001E42EB">
      <w:r w:rsidRPr="003C2898">
        <w:t>Laravel benytter MVC arkitektur (Model-View-Controller), som giver en struktureret tilgang til at organisere og separere logikken i backenden</w:t>
      </w:r>
      <w:r w:rsidR="00FB75B3">
        <w:t>.</w:t>
      </w:r>
      <w:r w:rsidRPr="003C2898">
        <w:t xml:space="preserve"> </w:t>
      </w:r>
      <w:r w:rsidR="00FB75B3">
        <w:t>D</w:t>
      </w:r>
      <w:r w:rsidRPr="003C2898">
        <w:t xml:space="preserve">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6B9ED2CC" w:rsidR="00D12167" w:rsidRPr="003C2898" w:rsidRDefault="00D12167" w:rsidP="001E42EB">
      <w:r w:rsidRPr="003C2898">
        <w:t>Migrations er endnu et stærkt element i Laravel</w:t>
      </w:r>
      <w:r w:rsidR="00FB75B3">
        <w:t>,</w:t>
      </w:r>
      <w:r w:rsidRPr="003C2898">
        <w:t xml:space="preserve"> som giver mulighed for at versionsstyre og administrere databaseændringer</w:t>
      </w:r>
      <w:r w:rsidR="00FB75B3">
        <w:t>.</w:t>
      </w:r>
      <w:r w:rsidRPr="003C2898">
        <w:t xml:space="preserve"> </w:t>
      </w:r>
      <w:r w:rsidR="00FB75B3">
        <w:t>D</w:t>
      </w:r>
      <w:r w:rsidRPr="003C2898">
        <w:t>er kan blandt andet rulles tilbage til forrige database</w:t>
      </w:r>
      <w:r w:rsidR="00FB75B3">
        <w:t>-</w:t>
      </w:r>
      <w:r w:rsidRPr="003C2898">
        <w:t xml:space="preserve">migreringer hvis der skulle opstå fejl eller mangler i nyere migrationer. </w:t>
      </w:r>
    </w:p>
    <w:p w14:paraId="3373B4FD" w14:textId="4709C529" w:rsidR="00D12167" w:rsidRPr="003C2898" w:rsidRDefault="00D12167" w:rsidP="001E42EB">
      <w:r w:rsidRPr="003C2898">
        <w:t>Laravel kommer med indbygget sikkerhed som CSRF-beskyttelse, inputvalidering og XSS (Cross-site scripting) beskyttelse</w:t>
      </w:r>
      <w:r w:rsidR="00FB75B3">
        <w:t>,</w:t>
      </w:r>
      <w:r w:rsidRPr="003C2898">
        <w:t xml:space="preserv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309540"/>
      <w:r w:rsidRPr="003C2898">
        <w:rPr>
          <w:rStyle w:val="Overskrift2Tegn"/>
        </w:rPr>
        <w:lastRenderedPageBreak/>
        <w:t>Database</w:t>
      </w:r>
      <w:bookmarkEnd w:id="10"/>
    </w:p>
    <w:p w14:paraId="06043752" w14:textId="2EFC0A85" w:rsidR="000660B2" w:rsidRPr="003C2898" w:rsidRDefault="000660B2" w:rsidP="000660B2">
      <w:r w:rsidRPr="003C2898">
        <w:t>Webshoppens backend er konfigureret til at benytte en SQLite database</w:t>
      </w:r>
      <w:r w:rsidR="00152948">
        <w:t>.</w:t>
      </w:r>
      <w:r w:rsidRPr="003C2898">
        <w:t xml:space="preserve"> SQLite er et letvægtsdatabasesystem hvilket er ideelt til brug </w:t>
      </w:r>
      <w:r w:rsidR="00152948">
        <w:t>af</w:t>
      </w:r>
      <w:r w:rsidRPr="003C2898">
        <w:t xml:space="preserve"> mindre til mellemstore webapplikationer som denne.</w:t>
      </w:r>
    </w:p>
    <w:p w14:paraId="1E38F1D2" w14:textId="4987AFCA" w:rsidR="000660B2" w:rsidRPr="003C2898" w:rsidRDefault="000660B2" w:rsidP="000660B2">
      <w:r w:rsidRPr="003C2898">
        <w:t>I Laravel genereres tabeller ved hjælp af migrations, hvilket giver en struktureret tilgang til håndtering af databaseændringer</w:t>
      </w:r>
      <w:r w:rsidR="00152948">
        <w:t>.</w:t>
      </w:r>
      <w:r w:rsidRPr="003C2898">
        <w:t xml:space="preserve"> </w:t>
      </w:r>
      <w:r w:rsidR="00152948">
        <w:t>D</w:t>
      </w:r>
      <w:r w:rsidRPr="003C2898">
        <w:t>atabasen defineres i koden og kan opdateres til databasen ved hjælp af Artisan-kommandoer.</w:t>
      </w:r>
      <w:r w:rsidRPr="003C2898">
        <w:br/>
        <w:t>Artisan</w:t>
      </w:r>
      <w:r w:rsidR="00152948">
        <w:t>-</w:t>
      </w:r>
      <w:r w:rsidRPr="003C2898">
        <w:t>kommandoer er Laravel’s indbyggede kommando</w:t>
      </w:r>
      <w:r w:rsidR="00152948">
        <w:t>-</w:t>
      </w:r>
      <w:r w:rsidRPr="003C2898">
        <w:t>sprog</w:t>
      </w:r>
      <w:r w:rsidR="00152948">
        <w:t>,</w:t>
      </w:r>
      <w:r w:rsidRPr="003C2898">
        <w:t xml:space="preserve"> som letter arbejdet </w:t>
      </w:r>
      <w:r w:rsidR="00152948">
        <w:t>med for</w:t>
      </w:r>
      <w:r w:rsidRPr="003C2898">
        <w:t xml:space="preserve"> eksempel at slette en hel database og køre den frisk ind igen, eller opdatere en eksisterende database.</w:t>
      </w:r>
    </w:p>
    <w:p w14:paraId="7CFAAB9C" w14:textId="756FA8A1" w:rsidR="00BC0E0D" w:rsidRPr="003C2898" w:rsidRDefault="000660B2" w:rsidP="000660B2">
      <w:r w:rsidRPr="003C2898">
        <w:t>SQLite er en standard understøttelse i Laravel</w:t>
      </w:r>
      <w:r w:rsidR="00152948">
        <w:t>,</w:t>
      </w:r>
      <w:r w:rsidRPr="003C2898">
        <w:t xml:space="preserve">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0C7CF8EB" w:rsidR="00E1159A" w:rsidRPr="003C2898" w:rsidRDefault="00000000" w:rsidP="000660B2">
      <w:hyperlink w:anchor="Database_diagram" w:history="1">
        <w:r w:rsidR="00152948">
          <w:rPr>
            <w:rStyle w:val="Hyperlink"/>
          </w:rPr>
          <w:t>Se også bilag 1 Databasediagram</w:t>
        </w:r>
        <w:r w:rsidR="00E1159A" w:rsidRPr="00E1159A">
          <w:rPr>
            <w:rStyle w:val="Hyperlink"/>
          </w:rPr>
          <w:t xml:space="preserve"> side</w:t>
        </w:r>
        <w:r w:rsidR="00E1159A" w:rsidRPr="00E1159A">
          <w:rPr>
            <w:rStyle w:val="Hyperlink"/>
          </w:rPr>
          <w:t xml:space="preserve"> </w:t>
        </w:r>
        <w:r w:rsidR="00E1159A" w:rsidRPr="00E1159A">
          <w:rPr>
            <w:rStyle w:val="Hyperlink"/>
          </w:rPr>
          <w:t>39.</w:t>
        </w:r>
      </w:hyperlink>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309541"/>
      <w:r w:rsidRPr="003C2898">
        <w:lastRenderedPageBreak/>
        <w:t>Server</w:t>
      </w:r>
      <w:bookmarkEnd w:id="11"/>
    </w:p>
    <w:p w14:paraId="015C7824" w14:textId="6067F7CA" w:rsidR="006E720D" w:rsidRPr="006E720D" w:rsidRDefault="006E720D" w:rsidP="006E720D">
      <w:r>
        <w:t xml:space="preserve">Projektet er opsat og udviklet på en lokalt </w:t>
      </w:r>
      <w:r w:rsidR="001E5343">
        <w:t>U</w:t>
      </w:r>
      <w:r>
        <w:t>buntu server, herefter pakket som en container og flyttet til en online webserver i form af en Ubuntu 22.04</w:t>
      </w:r>
      <w:r w:rsidR="00152948">
        <w:t>.</w:t>
      </w:r>
      <w:r>
        <w:t xml:space="preserve"> </w:t>
      </w:r>
      <w:r w:rsidR="00152948">
        <w:t>I</w:t>
      </w:r>
      <w:r>
        <w:t xml:space="preserve">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F99E491"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4C294531" w:rsidR="006A162B" w:rsidRPr="003C2898" w:rsidRDefault="006A162B" w:rsidP="00557A68">
      <w:r w:rsidRPr="003C2898">
        <w:t>Sail bruger PHP til at køre applikationen</w:t>
      </w:r>
      <w:r w:rsidR="00152948">
        <w:t>.</w:t>
      </w:r>
      <w:r w:rsidRPr="003C2898">
        <w:t xml:space="preserve"> PHP er et serverside scripting sprog</w:t>
      </w:r>
      <w:r w:rsidR="00152948">
        <w:t>.</w:t>
      </w:r>
      <w:r w:rsidRPr="003C2898">
        <w:t xml:space="preserve"> </w:t>
      </w:r>
      <w:r w:rsidR="00152948">
        <w:t>H</w:t>
      </w:r>
      <w:r w:rsidRPr="003C2898">
        <w:t>er har man under opsætningen selv mulighed for at vælge</w:t>
      </w:r>
      <w:r w:rsidR="00152948">
        <w:t>,</w:t>
      </w:r>
      <w:r w:rsidRPr="003C2898">
        <w:t xml:space="preserve"> hvilken version af PHP</w:t>
      </w:r>
      <w:r w:rsidR="00152948">
        <w:t>,</w:t>
      </w:r>
      <w:r w:rsidRPr="003C2898">
        <w:t xml:space="preserve"> der skal tages i brug</w:t>
      </w:r>
      <w:r w:rsidR="00152948">
        <w:t>.</w:t>
      </w:r>
      <w:r w:rsidRPr="003C2898">
        <w:t xml:space="preserve"> </w:t>
      </w:r>
      <w:r w:rsidR="00152948">
        <w:t>E</w:t>
      </w:r>
      <w:r w:rsidRPr="003C2898">
        <w:t>llers bruger opsætningen som standard den seneste stabile</w:t>
      </w:r>
      <w:r w:rsidR="001830BA" w:rsidRPr="003C2898">
        <w:t xml:space="preserve"> (LTS)</w:t>
      </w:r>
      <w:r w:rsidRPr="003C2898">
        <w:t xml:space="preserve"> version</w:t>
      </w:r>
      <w:r w:rsidR="001830BA" w:rsidRPr="003C2898">
        <w:t>.</w:t>
      </w:r>
    </w:p>
    <w:p w14:paraId="186D4039" w14:textId="6629C348" w:rsidR="006A162B" w:rsidRPr="003C2898" w:rsidRDefault="006A162B" w:rsidP="00557A68">
      <w:r w:rsidRPr="003C2898">
        <w:t>Nginx bliver benyttet som webserver samt reverse proxy</w:t>
      </w:r>
      <w:r w:rsidR="00152948">
        <w:t>.</w:t>
      </w:r>
      <w:r w:rsidRPr="003C2898">
        <w:t xml:space="preserve"> </w:t>
      </w:r>
      <w:r w:rsidR="00152948">
        <w:t>D</w:t>
      </w:r>
      <w:r w:rsidRPr="003C2898">
        <w:t>et vil sige at Nginx står for at levere indhold til klienter, men også at håndtere anmodninger fra klienter til applikationen.</w:t>
      </w:r>
    </w:p>
    <w:p w14:paraId="70961696" w14:textId="46CA3C77" w:rsidR="00CF1FCA" w:rsidRDefault="006A162B" w:rsidP="00CF1FCA">
      <w:r w:rsidRPr="003C2898">
        <w:t>Xdebug</w:t>
      </w:r>
      <w:r w:rsidR="00152948">
        <w:t xml:space="preserve"> er</w:t>
      </w:r>
      <w:r w:rsidRPr="003C2898">
        <w:t xml:space="preserve"> et værktøj til fejlfinding i PHP-kode</w:t>
      </w:r>
      <w:r w:rsidR="00152948">
        <w:t>,</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hyperlink w:anchor="_Installationsvejledning" w:history="1">
        <w:r w:rsidRPr="00E1159A">
          <w:rPr>
            <w:rStyle w:val="Hyperlink"/>
          </w:rPr>
          <w:t xml:space="preserve">side </w:t>
        </w:r>
        <w:r w:rsidR="00E40534" w:rsidRPr="00E1159A">
          <w:rPr>
            <w:rStyle w:val="Hyperlink"/>
          </w:rPr>
          <w:t>20</w:t>
        </w:r>
        <w:r w:rsidRPr="00E1159A">
          <w:rPr>
            <w:rStyle w:val="Hyperlink"/>
          </w:rPr>
          <w:t>.</w:t>
        </w:r>
      </w:hyperlink>
    </w:p>
    <w:p w14:paraId="51135C4E" w14:textId="77777777" w:rsidR="001E5343" w:rsidRDefault="006E720D">
      <w:pPr>
        <w:rPr>
          <w:b/>
          <w:bCs/>
          <w:sz w:val="24"/>
          <w:szCs w:val="24"/>
        </w:rPr>
      </w:pPr>
      <w:r w:rsidRPr="006E720D">
        <w:rPr>
          <w:b/>
          <w:bCs/>
          <w:sz w:val="24"/>
          <w:szCs w:val="24"/>
        </w:rPr>
        <w:t>Online web-server</w:t>
      </w:r>
    </w:p>
    <w:p w14:paraId="1EA2C882" w14:textId="4BC7F769" w:rsidR="001E5343" w:rsidRDefault="001E5343">
      <w:r>
        <w:t>Webshoppens live servermiljø er opsat på en såkaldt Droplet oprettet på D</w:t>
      </w:r>
      <w:r w:rsidRPr="001E5343">
        <w:t>igital</w:t>
      </w:r>
      <w:r>
        <w:t>O</w:t>
      </w:r>
      <w:r w:rsidRPr="001E5343">
        <w:t>cean</w:t>
      </w:r>
      <w:r>
        <w:t>, som kører Ubuntu 22.04</w:t>
      </w:r>
      <w:r w:rsidR="00152948">
        <w:t>.</w:t>
      </w:r>
      <w:r>
        <w:t xml:space="preserve"> </w:t>
      </w:r>
      <w:r w:rsidR="00152948">
        <w:t>D</w:t>
      </w:r>
      <w:r>
        <w:t>ropletten er konfigureret til at spejle det lokale udviklingsmiljø, hvilket sikrer en sømløs overgang fra udvikling til drift.</w:t>
      </w:r>
    </w:p>
    <w:p w14:paraId="5C6E7526" w14:textId="12EEAD6F"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w:t>
      </w:r>
      <w:r w:rsidR="00152948">
        <w:t>NPM</w:t>
      </w:r>
      <w:r>
        <w:t xml:space="preserve"> køres som live fremfor </w:t>
      </w:r>
      <w:r w:rsidR="00C16F13">
        <w:t>Development</w:t>
      </w:r>
      <w:r w:rsidR="00152948">
        <w:t>. D</w:t>
      </w:r>
      <w:r>
        <w:t>ette påvirker flere aspekter af webshoppens adfærd og ydeevne</w:t>
      </w:r>
      <w:r w:rsidR="00152948">
        <w:t>.</w:t>
      </w:r>
      <w:r>
        <w:t xml:space="preserve"> </w:t>
      </w:r>
      <w:r w:rsidR="00152948">
        <w:t>D</w:t>
      </w:r>
      <w:r>
        <w:t>er vises blandt andet ikke fejlbeskeder længere</w:t>
      </w:r>
      <w:r w:rsidR="00152948">
        <w:t>,</w:t>
      </w:r>
      <w:r>
        <w:t xml:space="preserve"> da debug deaktiveres under produktion</w:t>
      </w:r>
      <w:r w:rsidR="00152948">
        <w:t>.</w:t>
      </w:r>
      <w:r>
        <w:t xml:space="preserve"> </w:t>
      </w:r>
      <w:r w:rsidR="00152948">
        <w:t>C</w:t>
      </w:r>
      <w:r>
        <w:t xml:space="preserve">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0C76805B" w:rsidR="00E53F8F" w:rsidRDefault="00C16F13">
      <w:r>
        <w:t>C</w:t>
      </w:r>
      <w:r w:rsidR="00152948">
        <w:t>SS</w:t>
      </w:r>
      <w:r>
        <w:t xml:space="preserve"> og JavaScript filer komprimeres og caches på serveren som minifed</w:t>
      </w:r>
      <w:r w:rsidR="00152948">
        <w:t>-</w:t>
      </w:r>
      <w:r>
        <w:t xml:space="preserve">versioner, hvilket reducerer leveringstiden for levering til klienten, samt indlæsningstiden for klienten, hvilket giver en bedre og hurtigere brugeroplevelse for forbrugere af siden. </w:t>
      </w:r>
    </w:p>
    <w:p w14:paraId="52918F7C" w14:textId="04F20B07" w:rsidR="006E720D" w:rsidRPr="001E5343" w:rsidRDefault="00E53F8F">
      <w:r>
        <w:t xml:space="preserve">Web-serveren kan tilgås via url: </w:t>
      </w:r>
      <w:hyperlink r:id="rId13" w:history="1">
        <w:r w:rsidRPr="00E53F8F">
          <w:rPr>
            <w:rStyle w:val="Hyperlink"/>
          </w:rPr>
          <w:t>http://128.199.39.171/</w:t>
        </w:r>
      </w:hyperlink>
      <w:r w:rsidR="00152948">
        <w:t>.</w:t>
      </w:r>
      <w:r>
        <w:br/>
        <w:t xml:space="preserve">Brugervejledning af webshoppen findes på </w:t>
      </w:r>
      <w:hyperlink w:anchor="_Brugervejledning" w:history="1">
        <w:r w:rsidRPr="00E1159A">
          <w:rPr>
            <w:rStyle w:val="Hyperlink"/>
          </w:rPr>
          <w:t>side</w:t>
        </w:r>
        <w:r w:rsidRPr="00E1159A">
          <w:rPr>
            <w:rStyle w:val="Hyperlink"/>
          </w:rPr>
          <w:t xml:space="preserve"> </w:t>
        </w:r>
        <w:r w:rsidR="00E40534" w:rsidRPr="00E1159A">
          <w:rPr>
            <w:rStyle w:val="Hyperlink"/>
          </w:rPr>
          <w:t>21</w:t>
        </w:r>
        <w:r w:rsidRPr="00E1159A">
          <w:rPr>
            <w:rStyle w:val="Hyperlink"/>
          </w:rPr>
          <w:t>.</w:t>
        </w:r>
      </w:hyperlink>
      <w:r w:rsidR="006E720D" w:rsidRPr="006E720D">
        <w:rPr>
          <w:b/>
          <w:bCs/>
        </w:rPr>
        <w:br w:type="page"/>
      </w:r>
    </w:p>
    <w:p w14:paraId="38BA9FCD" w14:textId="6FB374B7" w:rsidR="006E3920" w:rsidRPr="003C2898" w:rsidRDefault="006E3920" w:rsidP="00CF1FCA">
      <w:pPr>
        <w:pStyle w:val="Overskrift1"/>
      </w:pPr>
      <w:bookmarkStart w:id="12" w:name="_Toc165309542"/>
      <w:r w:rsidRPr="003C2898">
        <w:lastRenderedPageBreak/>
        <w:t>Versionsstyring</w:t>
      </w:r>
      <w:bookmarkEnd w:id="12"/>
    </w:p>
    <w:p w14:paraId="1F0A1F94" w14:textId="27B79BD2" w:rsidR="00DB3502" w:rsidRPr="003C2898" w:rsidRDefault="0022664D">
      <w:r w:rsidRPr="003C2898">
        <w:t>Projektet anvender G</w:t>
      </w:r>
      <w:r w:rsidR="001811CA" w:rsidRPr="003C2898">
        <w:t>it som versionsstyringsteknologi</w:t>
      </w:r>
      <w:r w:rsidR="00152948">
        <w:t>.</w:t>
      </w:r>
      <w:r w:rsidR="001811CA" w:rsidRPr="003C2898">
        <w:t xml:space="preserve"> </w:t>
      </w:r>
      <w:r w:rsidR="00152948">
        <w:t>V</w:t>
      </w:r>
      <w:r w:rsidR="001811CA" w:rsidRPr="003C2898">
        <w:t>alget er</w:t>
      </w:r>
      <w:r w:rsidR="00152948">
        <w:t>,</w:t>
      </w:r>
      <w:r w:rsidR="001811CA" w:rsidRPr="003C2898">
        <w:t xml:space="preserve"> grundet Gits pålidelighed og effektive måde at administrere og opretholde</w:t>
      </w:r>
      <w:r w:rsidR="00152948">
        <w:t>,</w:t>
      </w:r>
      <w:r w:rsidR="001811CA" w:rsidRPr="003C2898">
        <w:t xml:space="preserve"> en velorganiseret og pålidelig kodehistorik.</w:t>
      </w:r>
    </w:p>
    <w:p w14:paraId="64BD7096" w14:textId="09E13624" w:rsidR="00DB3502" w:rsidRDefault="00DB3502">
      <w:r w:rsidRPr="003C2898">
        <w:t>Der anvendes GitHub som platform til visuelt at danne overblik over projektet samt at vedligeholde diverse pipelines, også kaldet GitHub Actions</w:t>
      </w:r>
      <w:r w:rsidR="001830BA" w:rsidRPr="003C2898">
        <w:t>/Workflows</w:t>
      </w:r>
      <w:r w:rsidR="00152948">
        <w:t>,</w:t>
      </w:r>
      <w:r w:rsidRPr="003C2898">
        <w:t xml:space="preserve"> som projektet benytter til tests og at finde kendte sikkerhedsbrud i koden samt i inkluderede tredjeparts biblioteker.</w:t>
      </w:r>
    </w:p>
    <w:p w14:paraId="623624BB" w14:textId="34046E1B" w:rsidR="00E40534" w:rsidRPr="003C2898" w:rsidRDefault="00000000">
      <w:hyperlink w:anchor="GitHub_Repository" w:history="1">
        <w:r w:rsidR="00E40534" w:rsidRPr="003371D9">
          <w:rPr>
            <w:rStyle w:val="Hyperlink"/>
          </w:rPr>
          <w:t>Se bilag</w:t>
        </w:r>
        <w:r w:rsidR="00152948">
          <w:rPr>
            <w:rStyle w:val="Hyperlink"/>
          </w:rPr>
          <w:t xml:space="preserve"> 2</w:t>
        </w:r>
        <w:r w:rsidR="00E40534" w:rsidRPr="003371D9">
          <w:rPr>
            <w:rStyle w:val="Hyperlink"/>
          </w:rPr>
          <w:t xml:space="preserve"> </w:t>
        </w:r>
        <w:r w:rsidR="003371D9" w:rsidRPr="003371D9">
          <w:rPr>
            <w:rStyle w:val="Hyperlink"/>
          </w:rPr>
          <w:t>GitHub</w:t>
        </w:r>
        <w:r w:rsidR="00E40534" w:rsidRPr="003371D9">
          <w:rPr>
            <w:rStyle w:val="Hyperlink"/>
          </w:rPr>
          <w:t xml:space="preserve"> </w:t>
        </w:r>
        <w:r w:rsidR="00E40534" w:rsidRPr="003371D9">
          <w:rPr>
            <w:rStyle w:val="Hyperlink"/>
          </w:rPr>
          <w:t>Repository s</w:t>
        </w:r>
        <w:r w:rsidR="00152948">
          <w:rPr>
            <w:rStyle w:val="Hyperlink"/>
          </w:rPr>
          <w:t>ide</w:t>
        </w:r>
        <w:r w:rsidR="00E40534" w:rsidRPr="003371D9">
          <w:rPr>
            <w:rStyle w:val="Hyperlink"/>
          </w:rPr>
          <w:t xml:space="preserve"> </w:t>
        </w:r>
        <w:r w:rsidR="003371D9" w:rsidRPr="003371D9">
          <w:rPr>
            <w:rStyle w:val="Hyperlink"/>
          </w:rPr>
          <w:t>4</w:t>
        </w:r>
        <w:r w:rsidR="003D1F80">
          <w:rPr>
            <w:rStyle w:val="Hyperlink"/>
          </w:rPr>
          <w:t>0</w:t>
        </w:r>
      </w:hyperlink>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309543"/>
      <w:r w:rsidRPr="003C2898">
        <w:lastRenderedPageBreak/>
        <w:t>Kravspecifikation</w:t>
      </w:r>
      <w:bookmarkEnd w:id="13"/>
    </w:p>
    <w:p w14:paraId="0D840AE1" w14:textId="671FF793" w:rsidR="006E3920" w:rsidRPr="003C2898" w:rsidRDefault="00B56D7B">
      <w:r w:rsidRPr="003C2898">
        <w:t xml:space="preserve">Kravspecifikation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24ECD44B" w14:textId="12409702" w:rsidR="006E3920" w:rsidRPr="003C2898" w:rsidRDefault="006E3920" w:rsidP="00B56D7B">
      <w:pPr>
        <w:pStyle w:val="Overskrift2"/>
      </w:pPr>
      <w:bookmarkStart w:id="14" w:name="_Toc165309544"/>
      <w:r w:rsidRPr="003C2898">
        <w:t>Frontend</w:t>
      </w:r>
      <w:bookmarkEnd w:id="14"/>
    </w:p>
    <w:p w14:paraId="33BECF57" w14:textId="037E2FF1" w:rsidR="00E13806" w:rsidRPr="003C2898" w:rsidRDefault="00E13806" w:rsidP="00E13806">
      <w:r w:rsidRPr="003C2898">
        <w:t>Frontend</w:t>
      </w:r>
      <w:r w:rsidR="0005754E">
        <w:t>-</w:t>
      </w:r>
      <w:r w:rsidRPr="003C2898">
        <w:t xml:space="preserve">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309545"/>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309546"/>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309547"/>
      <w:r w:rsidRPr="003C2898">
        <w:lastRenderedPageBreak/>
        <w:t>Testspecifikation</w:t>
      </w:r>
      <w:bookmarkEnd w:id="17"/>
    </w:p>
    <w:p w14:paraId="783CC82C" w14:textId="2276D5EA" w:rsidR="006E3920" w:rsidRPr="003C2898" w:rsidRDefault="003A5311">
      <w:r w:rsidRPr="003C2898">
        <w:t xml:space="preserve">Testspecifikation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706B9A7D" w14:textId="77777777" w:rsidR="00496202" w:rsidRPr="003C2898" w:rsidRDefault="00496202" w:rsidP="00496202">
      <w:pPr>
        <w:pStyle w:val="Overskrift2"/>
      </w:pPr>
      <w:bookmarkStart w:id="18" w:name="_Toc165309548"/>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28B27F9B" w:rsidR="00CE26F3" w:rsidRPr="003C2898" w:rsidRDefault="00CE26F3" w:rsidP="00D331AE">
            <w:r w:rsidRPr="003C2898">
              <w:t xml:space="preserve">Webshoppen reagerer korrekt på forskellige enheder, herunder desktop, </w:t>
            </w:r>
            <w:proofErr w:type="spellStart"/>
            <w:r w:rsidR="0005754E">
              <w:t>laptop</w:t>
            </w:r>
            <w:proofErr w:type="spellEnd"/>
            <w:r w:rsidRPr="003C2898">
              <w:t>,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62D61B7F"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309549"/>
      <w:r w:rsidRPr="003C2898">
        <w:t>Database</w:t>
      </w:r>
      <w:bookmarkEnd w:id="20"/>
    </w:p>
    <w:p w14:paraId="777A5824" w14:textId="4AE9CE33"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w:t>
      </w:r>
      <w:r w:rsidR="0005754E">
        <w:t>,</w:t>
      </w:r>
      <w:r w:rsidR="007005CB" w:rsidRPr="003C2898">
        <w:t xml:space="preserve">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7B512F8F" w:rsidR="00D331AE" w:rsidRPr="003C2898" w:rsidRDefault="0005754E" w:rsidP="00AB66AA">
            <w:r>
              <w:t>B</w:t>
            </w:r>
            <w:r w:rsidR="00B7548E" w:rsidRPr="003C2898">
              <w:t>rugertabel</w:t>
            </w:r>
            <w:r>
              <w:t>l</w:t>
            </w:r>
            <w:r w:rsidR="00B7548E" w:rsidRPr="003C2898">
              <w:t>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749A7AB4" w:rsidR="00D331AE" w:rsidRPr="003C2898" w:rsidRDefault="00B7548E" w:rsidP="00AB66AA">
            <w:r w:rsidRPr="003C2898">
              <w:t>Indeholder alle nødvendige felter til lagring af bogformater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5625209" w:rsidR="00D331AE" w:rsidRPr="003C2898" w:rsidRDefault="00B7548E" w:rsidP="00AB66AA">
            <w:r w:rsidRPr="003C2898">
              <w:t>Indeholder alle nødvendige felter til lagring af bogtilstande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07F20CD9" w:rsidR="00D331AE" w:rsidRPr="003C2898" w:rsidRDefault="00B7548E" w:rsidP="00AB66AA">
            <w:r w:rsidRPr="003C2898">
              <w:t>Indeholder alle nødvendige felter til lagring af genre</w:t>
            </w:r>
            <w:r w:rsidR="0005754E">
              <w:t>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4221577C" w:rsidR="00D331AE" w:rsidRPr="003C2898" w:rsidRDefault="00B7548E" w:rsidP="00AB66AA">
            <w:r w:rsidRPr="003C2898">
              <w:t xml:space="preserve">Indeholder bog </w:t>
            </w:r>
            <w:r w:rsidR="0005754E">
              <w:t>ID</w:t>
            </w:r>
            <w:r w:rsidRPr="003C2898">
              <w:t xml:space="preserve"> og genre </w:t>
            </w:r>
            <w:r w:rsidR="0005754E">
              <w:t>ID</w:t>
            </w:r>
            <w:r w:rsidRPr="003C2898">
              <w:t xml:space="preserve"> for at lave en bog-genre</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128712A5" w:rsidR="00D331AE" w:rsidRPr="003C2898" w:rsidRDefault="00B7548E" w:rsidP="00AB66AA">
            <w:r w:rsidRPr="003C2898">
              <w:t xml:space="preserve">Indeholder bog </w:t>
            </w:r>
            <w:r w:rsidR="0005754E">
              <w:t>ID</w:t>
            </w:r>
            <w:r w:rsidRPr="003C2898">
              <w:t xml:space="preserve"> og forfatter </w:t>
            </w:r>
            <w:r w:rsidR="0005754E">
              <w:t>ID</w:t>
            </w:r>
            <w:r w:rsidRPr="003C2898">
              <w:t xml:space="preserve"> for at lave en bog-forfatter</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62E2FF0F" w:rsidR="00D331AE" w:rsidRPr="003C2898" w:rsidRDefault="00B7548E" w:rsidP="00AB66AA">
            <w:r w:rsidRPr="003C2898">
              <w:t>Indeholder alle nødvendige felter til lagring af administratoraktiviteter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309550"/>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57809D5F" w:rsidR="00B7548E" w:rsidRPr="003C2898" w:rsidRDefault="0005754E" w:rsidP="00AB66AA">
            <w:r>
              <w:t>B</w:t>
            </w:r>
            <w:r w:rsidR="000B0600" w:rsidRPr="003C2898">
              <w:t>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41A76457" w:rsidR="00B7548E" w:rsidRPr="003C2898" w:rsidRDefault="0005754E" w:rsidP="00AB66AA">
            <w:r>
              <w:t>B</w:t>
            </w:r>
            <w:r w:rsidR="000B0600" w:rsidRPr="003C2898">
              <w:t>rugere kan logge ind ved brug af brugernavn/adgangskode og systemet kan skelne mellem normal</w:t>
            </w:r>
            <w:r>
              <w:t>e</w:t>
            </w:r>
            <w:r w:rsidR="000B0600" w:rsidRPr="003C2898">
              <w:t xml:space="preserve"> bruger</w:t>
            </w:r>
            <w:r>
              <w:t>e</w:t>
            </w:r>
            <w:r w:rsidR="000B0600" w:rsidRPr="003C2898">
              <w:t xml:space="preserve">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4DC13618" w:rsidR="00B7548E" w:rsidRPr="003C2898" w:rsidRDefault="000B0600" w:rsidP="00AB66AA">
            <w:r w:rsidRPr="003C2898">
              <w:t>API'er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1DDCBD2E" w:rsidR="00B7548E" w:rsidRPr="003C2898" w:rsidRDefault="000B0600" w:rsidP="00AB66AA">
            <w:r w:rsidRPr="003C2898">
              <w:t>Administrationspanelet indeholder alle nødvendige funktioner og værktøjer til at administrere bøger, kunder, ordrer osv.</w:t>
            </w:r>
            <w:r w:rsidR="0005754E">
              <w:t>,</w:t>
            </w:r>
            <w:r w:rsidRPr="003C2898">
              <w:t xml:space="preserve"> </w:t>
            </w:r>
            <w:r w:rsidR="0005754E">
              <w:t>s</w:t>
            </w:r>
            <w:r w:rsidRPr="003C2898">
              <w:t>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3F828F99" w:rsidR="00B7548E" w:rsidRPr="003C2898" w:rsidRDefault="006A6101" w:rsidP="00AB66AA">
            <w:r w:rsidRPr="003C2898">
              <w:t>Mulighed for at give bruger administrator adgang samt at fratage admin</w:t>
            </w:r>
            <w:r w:rsidR="0005754E">
              <w:t>-</w:t>
            </w:r>
            <w:r w:rsidRPr="003C2898">
              <w:t>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71BDF51D" w:rsidR="00B7548E" w:rsidRPr="003C2898" w:rsidRDefault="006A6101" w:rsidP="00AB66AA">
            <w:r w:rsidRPr="003C2898">
              <w:t>Alle admin</w:t>
            </w:r>
            <w:r w:rsidR="0005754E">
              <w:t>-</w:t>
            </w:r>
            <w:r w:rsidRPr="003C2898">
              <w:t>aktiviteter logges til hændelsesloggen og vises korrekt i admin</w:t>
            </w:r>
            <w:r w:rsidR="0005754E">
              <w:t>-</w:t>
            </w:r>
            <w:r w:rsidRPr="003C2898">
              <w:t>panelet med brugernavn samt hvilken aktivitet</w:t>
            </w:r>
            <w:r w:rsidR="0005754E">
              <w:t>,</w:t>
            </w:r>
            <w:r w:rsidRPr="003C2898">
              <w:t xml:space="preserve">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7225197F" w:rsidR="00B7548E" w:rsidRPr="003C2898" w:rsidRDefault="002B5B15" w:rsidP="00AB66AA">
            <w:r w:rsidRPr="003C2898">
              <w:t>Der er begrænsning af adgang til beskyttede ressourcer og funktioner baseret på brugerens rolle samt inputvalidering for at forhindre SQL-injektioner, XSS og lignende former for angreb</w:t>
            </w:r>
            <w:r w:rsidR="0005754E">
              <w:t>.</w:t>
            </w:r>
            <w:r w:rsidRPr="003C2898">
              <w:t xml:space="preserve"> </w:t>
            </w:r>
            <w:r w:rsidR="0005754E">
              <w:t>A</w:t>
            </w:r>
            <w:r w:rsidRPr="003C2898">
              <w:t>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309551"/>
      <w:r w:rsidRPr="003C2898">
        <w:lastRenderedPageBreak/>
        <w:t>Sikkerhed</w:t>
      </w:r>
      <w:bookmarkEnd w:id="22"/>
    </w:p>
    <w:p w14:paraId="430897C1" w14:textId="68A96B1E"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w:t>
      </w:r>
      <w:r w:rsidR="0005754E">
        <w:t>.</w:t>
      </w:r>
      <w:r w:rsidRPr="003C2898">
        <w:t xml:space="preserve"> </w:t>
      </w:r>
      <w:r w:rsidR="0005754E">
        <w:t>D</w:t>
      </w:r>
      <w:r w:rsidRPr="003C2898">
        <w:t>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2AD7D3B3" w:rsidR="003566E3" w:rsidRDefault="003566E3">
      <w:r w:rsidRPr="003C2898">
        <w:t xml:space="preserve">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w:t>
      </w:r>
      <w:r w:rsidR="0005754E">
        <w:t>hvilket</w:t>
      </w:r>
      <w:r w:rsidRPr="003C2898">
        <w:t xml:space="preserve"> er et angreb</w:t>
      </w:r>
      <w:r w:rsidR="0005754E">
        <w:t>,</w:t>
      </w:r>
      <w:r w:rsidRPr="003C2898">
        <w:t xml:space="preserve">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37D668E5" w:rsidR="009529D5" w:rsidRPr="003C2898" w:rsidRDefault="003566E3">
      <w:r w:rsidRPr="003C2898">
        <w:t xml:space="preserve">Laravel’s indbyggede Middlewares giver mulighed for at filtrere og håndtere indgående anmodninger, hvor brugeren sendes hen ift. </w:t>
      </w:r>
      <w:r w:rsidR="0005754E">
        <w:t>r</w:t>
      </w:r>
      <w:r w:rsidRPr="003C2898">
        <w:t xml:space="preserve">olle eller </w:t>
      </w:r>
      <w:r w:rsidR="0005754E">
        <w:t>IP</w:t>
      </w:r>
      <w:r w:rsidRPr="003C2898">
        <w:t>-adresse</w:t>
      </w:r>
      <w:r w:rsidR="0005754E">
        <w:t>. E</w:t>
      </w:r>
      <w:r w:rsidRPr="003C2898">
        <w:t xml:space="preserve">ksempelvis hvis webshoppens administration ikke skal være tilgængelig via udenlandsk </w:t>
      </w:r>
      <w:r w:rsidR="0005754E">
        <w:t>IP</w:t>
      </w:r>
      <w:r w:rsidRPr="003C2898">
        <w:t>-adresse.</w:t>
      </w:r>
      <w:r w:rsidRPr="003C2898">
        <w:br/>
        <w:t xml:space="preserve">På den måde kan der skræddersyes sikkerhedsregler </w:t>
      </w:r>
      <w:r w:rsidR="009529D5" w:rsidRPr="003C2898">
        <w:t>alt efter specifikke krav og behov.</w:t>
      </w:r>
    </w:p>
    <w:p w14:paraId="75EEF474" w14:textId="7B06D08D" w:rsidR="003E4844" w:rsidRPr="003C2898" w:rsidRDefault="009529D5">
      <w:r w:rsidRPr="003C2898">
        <w:t>Et vigtigt sikkerhedsaspekt er beskyttelse mod SQL-injektioner</w:t>
      </w:r>
      <w:r w:rsidR="0005754E">
        <w:t>. E</w:t>
      </w:r>
      <w:r w:rsidRPr="003C2898">
        <w:t>n almindelig form for angreb hvor hackere indsætter SQL kode igennem inputfelter</w:t>
      </w:r>
      <w:r w:rsidR="0005754E">
        <w:t>.</w:t>
      </w:r>
      <w:r w:rsidRPr="003C2898">
        <w:t xml:space="preserve"> </w:t>
      </w:r>
      <w:r w:rsidR="0005754E">
        <w:t>D</w:t>
      </w:r>
      <w:r w:rsidRPr="003C2898">
        <w:t>ette forhindres gennem en kombination af Laravel’s indbyggede SQL-</w:t>
      </w:r>
      <w:r w:rsidR="0005754E">
        <w:t>i</w:t>
      </w:r>
      <w:r w:rsidRPr="003C2898">
        <w:t>njektionsbeskyttelse og inputvalidering samt rense data (også kaldet data-sanitizing) i Controllers inden data bruges til eksempelvis at oprette eller opdatere data på siden.</w:t>
      </w:r>
    </w:p>
    <w:p w14:paraId="1A8A665B" w14:textId="77777777" w:rsidR="0005754E" w:rsidRDefault="003E4844">
      <w:r w:rsidRPr="003C2898">
        <w:t>Ved go-live af webshoppen vil der skulle benyttes HTTPS (Hypertext Transfer Protocol Secure) som er en afgørende faktor for at overholde høj sikkerhedsstandard. HTTPS er en krypteret protokol</w:t>
      </w:r>
      <w:r w:rsidR="0005754E">
        <w:t>,</w:t>
      </w:r>
      <w:r w:rsidRPr="003C2898">
        <w:t xml:space="preserve"> som sikrer at kommunikationen mellem brugerens browser og webserveren er krypteret og dermed beskyttet mod potentielle angreb eller aflytninger af data under kommunikation mellem browser og webserveren.</w:t>
      </w:r>
    </w:p>
    <w:p w14:paraId="368B9BF5" w14:textId="298626C7" w:rsidR="00E95E64" w:rsidRPr="003C2898" w:rsidRDefault="003E4844">
      <w:r w:rsidRPr="003C2898">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43E0606F"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w:t>
      </w:r>
      <w:r w:rsidR="0005754E">
        <w:t>.</w:t>
      </w:r>
      <w:r w:rsidRPr="003C2898">
        <w:t xml:space="preserve"> </w:t>
      </w:r>
      <w:r w:rsidR="0005754E">
        <w:t>H</w:t>
      </w:r>
      <w:r w:rsidRPr="003C2898">
        <w:t>er isoleres konfigurationsnøgler ved at adskille oplysninger fra kodebasen som blandt andet API</w:t>
      </w:r>
      <w:r w:rsidR="0005754E">
        <w:t>-</w:t>
      </w:r>
      <w:r w:rsidRPr="003C2898">
        <w:t>nøgler, MYSQL-adgang og Stripe nøglen.</w:t>
      </w:r>
      <w:r w:rsidRPr="003C2898">
        <w:br/>
        <w:t>Det reducerer fejlrisikoen for utilsigtet eksponering af oplysninger</w:t>
      </w:r>
      <w:r w:rsidR="0005754E">
        <w:t>. Eksempelvis er</w:t>
      </w:r>
      <w:r w:rsidRPr="003C2898">
        <w:t xml:space="preserve"> .env filen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309552"/>
      <w:r w:rsidRPr="003C2898">
        <w:lastRenderedPageBreak/>
        <w:t>Test</w:t>
      </w:r>
      <w:bookmarkEnd w:id="23"/>
    </w:p>
    <w:p w14:paraId="49ED8B9A" w14:textId="4EA2A7C2" w:rsidR="000D431E" w:rsidRPr="003C2898" w:rsidRDefault="0020260E" w:rsidP="0020260E">
      <w:r w:rsidRPr="003C2898">
        <w:t>Webshoppen er opsat med en testproces for at sikre en høj kvalitet, sikkerhed og forhindre nedbrud. Der er implementeret tre GitHub Action</w:t>
      </w:r>
      <w:r w:rsidR="000D431E" w:rsidRPr="003C2898">
        <w:t>-workflows for at automatisere testprocessen og sikre</w:t>
      </w:r>
      <w:r w:rsidR="0005754E">
        <w:t>,</w:t>
      </w:r>
      <w:r w:rsidR="000D431E" w:rsidRPr="003C2898">
        <w:t xml:space="preserve"> at kodebasen forbliver stabil og pålidelig efter enhver ændring.</w:t>
      </w:r>
    </w:p>
    <w:p w14:paraId="73CE01DF" w14:textId="6B37A615" w:rsidR="006E7BD1" w:rsidRPr="003C2898" w:rsidRDefault="004C0EBA" w:rsidP="0020260E">
      <w:r w:rsidRPr="003C2898">
        <w:t>(</w:t>
      </w:r>
      <w:hyperlink w:anchor="Bilag_3" w:history="1">
        <w:r w:rsidRPr="00BD4E88">
          <w:rPr>
            <w:rStyle w:val="Hyperlink"/>
          </w:rPr>
          <w:t>Se bilag</w:t>
        </w:r>
        <w:r w:rsidR="0005754E">
          <w:rPr>
            <w:rStyle w:val="Hyperlink"/>
          </w:rPr>
          <w:t xml:space="preserve"> 3</w:t>
        </w:r>
        <w:r w:rsidRPr="00BD4E88">
          <w:rPr>
            <w:rStyle w:val="Hyperlink"/>
          </w:rPr>
          <w:t xml:space="preserve"> </w:t>
        </w:r>
        <w:r w:rsidRPr="00BD4E88">
          <w:rPr>
            <w:rStyle w:val="Hyperlink"/>
          </w:rPr>
          <w:t>W</w:t>
        </w:r>
        <w:r w:rsidRPr="00BD4E88">
          <w:rPr>
            <w:rStyle w:val="Hyperlink"/>
          </w:rPr>
          <w:t>orkf</w:t>
        </w:r>
        <w:r w:rsidRPr="00BD4E88">
          <w:rPr>
            <w:rStyle w:val="Hyperlink"/>
          </w:rPr>
          <w:t>l</w:t>
        </w:r>
        <w:r w:rsidRPr="00BD4E88">
          <w:rPr>
            <w:rStyle w:val="Hyperlink"/>
          </w:rPr>
          <w:t xml:space="preserve">ow Runs, s. </w:t>
        </w:r>
        <w:r w:rsidR="00BD4E88" w:rsidRPr="00BD4E88">
          <w:rPr>
            <w:rStyle w:val="Hyperlink"/>
          </w:rPr>
          <w:t>4</w:t>
        </w:r>
        <w:r w:rsidR="003D1F80">
          <w:rPr>
            <w:rStyle w:val="Hyperlink"/>
          </w:rPr>
          <w:t>1</w:t>
        </w:r>
      </w:hyperlink>
      <w:r w:rsidRPr="003C2898">
        <w:t>)</w:t>
      </w:r>
    </w:p>
    <w:p w14:paraId="0A08558C" w14:textId="77777777" w:rsidR="000D431E" w:rsidRPr="003C2898" w:rsidRDefault="000D431E" w:rsidP="000D431E">
      <w:pPr>
        <w:pStyle w:val="Overskrift2"/>
      </w:pPr>
      <w:bookmarkStart w:id="24" w:name="_Toc165309553"/>
      <w:r w:rsidRPr="003C2898">
        <w:t>Laravel Applikationstest Workflow</w:t>
      </w:r>
      <w:bookmarkEnd w:id="24"/>
    </w:p>
    <w:p w14:paraId="15046D74" w14:textId="7D5B8B41"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 xml:space="preserve">Først installeres alle tredjeparts biblioteker ved hjælp af </w:t>
      </w:r>
      <w:r w:rsidR="008A488E">
        <w:t>C</w:t>
      </w:r>
      <w:r w:rsidRPr="003C2898">
        <w:t>omposer og NPM</w:t>
      </w:r>
      <w:r w:rsidR="008A488E">
        <w:t>.</w:t>
      </w:r>
      <w:r w:rsidRPr="003C2898">
        <w:t xml:space="preserve"> Derefter oprettes der forbindelse til en SQLite</w:t>
      </w:r>
      <w:r w:rsidR="000C22AB" w:rsidRPr="003C2898">
        <w:t xml:space="preserve"> test</w:t>
      </w:r>
      <w:r w:rsidRPr="003C2898">
        <w:t xml:space="preserve"> database, efterfølgende migreres der til databasen</w:t>
      </w:r>
      <w:r w:rsidR="008A488E">
        <w:t>.</w:t>
      </w:r>
      <w:r w:rsidRPr="003C2898">
        <w:t xml:space="preserve"> </w:t>
      </w:r>
      <w:r w:rsidR="008A488E">
        <w:t>A</w:t>
      </w:r>
      <w:r w:rsidRPr="003C2898">
        <w:t>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309554"/>
      <w:r w:rsidRPr="003C2898">
        <w:t>Tredjeparts biblioteker sikkerhedstest</w:t>
      </w:r>
      <w:bookmarkEnd w:id="25"/>
    </w:p>
    <w:p w14:paraId="4F3E3918" w14:textId="266F85BE"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tredjepartsbiblioteker for kendte sikkerhedsbrud</w:t>
      </w:r>
      <w:r w:rsidR="008A488E">
        <w:t>.</w:t>
      </w:r>
      <w:r w:rsidR="00AC67B3" w:rsidRPr="003C2898">
        <w:t xml:space="preserve"> </w:t>
      </w:r>
      <w:r w:rsidR="008A488E">
        <w:t>E</w:t>
      </w:r>
      <w:r w:rsidR="00AC67B3" w:rsidRPr="003C2898">
        <w:t>fterfølgende kontrolleres det om der i projektet benyttes forældede versioner samt sikrer</w:t>
      </w:r>
      <w:r w:rsidR="008A488E">
        <w:t>,</w:t>
      </w:r>
      <w:r w:rsidR="00AC67B3" w:rsidRPr="003C2898">
        <w:t xml:space="preserve"> at de versioner</w:t>
      </w:r>
      <w:r w:rsidR="008A488E">
        <w:t>,</w:t>
      </w:r>
      <w:r w:rsidR="00AC67B3" w:rsidRPr="003C2898">
        <w:t xml:space="preserve"> som benyttes, er sikkerhedsmæssigt opdateret.</w:t>
      </w:r>
    </w:p>
    <w:p w14:paraId="7E9FB262" w14:textId="77777777" w:rsidR="00AC67B3" w:rsidRPr="003C2898" w:rsidRDefault="00AC67B3" w:rsidP="00AC67B3">
      <w:pPr>
        <w:pStyle w:val="Overskrift2"/>
      </w:pPr>
      <w:bookmarkStart w:id="26" w:name="_Toc165309555"/>
      <w:r w:rsidRPr="003C2898">
        <w:t>Larastan workflow</w:t>
      </w:r>
      <w:bookmarkEnd w:id="26"/>
    </w:p>
    <w:p w14:paraId="34946901" w14:textId="0055326D" w:rsidR="00AC67B3" w:rsidRPr="003C2898" w:rsidRDefault="00AC67B3" w:rsidP="00AC67B3">
      <w:r w:rsidRPr="003C2898">
        <w:t>Larastan er en udvidelse af P</w:t>
      </w:r>
      <w:r w:rsidR="008A488E">
        <w:t>HPS</w:t>
      </w:r>
      <w:r w:rsidRPr="003C2898">
        <w:t>tan, tilpasset Laravel miljøet, det er et PHP</w:t>
      </w:r>
      <w:r w:rsidR="008A488E">
        <w:t>-</w:t>
      </w:r>
      <w:r w:rsidRPr="003C2898">
        <w:t>analyseværktøj som benyttes til at opdage fejl og potentielle problemer i Laravel koden og PHP-koden</w:t>
      </w:r>
      <w:r w:rsidR="00BD4E88">
        <w:t>.</w:t>
      </w:r>
    </w:p>
    <w:p w14:paraId="21E0362D" w14:textId="5F7C2C07" w:rsidR="00AC67B3" w:rsidRPr="003C2898" w:rsidRDefault="00AC67B3" w:rsidP="00AC67B3">
      <w:r w:rsidRPr="003C2898">
        <w:t>Udvidelsen er tilpasset til at forstå Laravel specifikke elementer som Eloquent ORM‘en, migrationer og mange andre indbyggede funktioner.</w:t>
      </w:r>
    </w:p>
    <w:p w14:paraId="55517DE4" w14:textId="5AEC8AA2" w:rsidR="000C22AB" w:rsidRPr="003C2898" w:rsidRDefault="00AC67B3" w:rsidP="00AC67B3">
      <w:r w:rsidRPr="003C2898">
        <w:t>Dette workflow installerer alle tredjepartsbiblioteker, validerer PHP-koden for eventuelle syntaksfejl</w:t>
      </w:r>
      <w:r w:rsidR="008A488E">
        <w:t>.</w:t>
      </w:r>
      <w:r w:rsidRPr="003C2898">
        <w:t xml:space="preserve"> </w:t>
      </w:r>
      <w:r w:rsidR="008A488E">
        <w:t>E</w:t>
      </w:r>
      <w:r w:rsidRPr="003C2898">
        <w:t>fterfølgende køres der en dybdegående analyse af kodebasen for at identificere potentielle problemer eller brug af indbyggede forældede PHP-funktionaliteter, der tjekkes også for kendte sikkerhedsfejl eller fejllogikker i koden.</w:t>
      </w:r>
      <w:r w:rsidRPr="003C2898">
        <w:br/>
        <w:t>Sidst meldes der tilbage med en detaljeret rapport over eventuelle fundne problemer, hvilket gør det let at forbedre kvaliteten og forhindre fejl i koden.</w:t>
      </w:r>
    </w:p>
    <w:p w14:paraId="544AFA3D" w14:textId="12CF23B0"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008A488E">
        <w:t xml:space="preserve">. </w:t>
      </w:r>
      <w:r w:rsidRPr="003C2898">
        <w:t>Larastan er baseret på PHPStan</w:t>
      </w:r>
      <w:r w:rsidR="008A488E">
        <w:t>,</w:t>
      </w:r>
      <w:r w:rsidRPr="003C2898">
        <w:t xml:space="preserve"> som kan tilgås via </w:t>
      </w:r>
      <w:hyperlink r:id="rId15" w:history="1">
        <w:r w:rsidRPr="003C2898">
          <w:rPr>
            <w:rStyle w:val="Hyperlink"/>
          </w:rPr>
          <w:t>https://phpstan.org/</w:t>
        </w:r>
      </w:hyperlink>
      <w:r w:rsidR="008A488E">
        <w:t>.</w:t>
      </w:r>
      <w:r w:rsidR="006E3920" w:rsidRPr="003C2898">
        <w:br w:type="page"/>
      </w:r>
    </w:p>
    <w:p w14:paraId="16E0671D" w14:textId="39E07C8E" w:rsidR="003C2898" w:rsidRDefault="006E3920" w:rsidP="003C2898">
      <w:pPr>
        <w:pStyle w:val="Overskrift1"/>
      </w:pPr>
      <w:bookmarkStart w:id="27" w:name="_Installationsvejledning"/>
      <w:bookmarkStart w:id="28" w:name="_Toc165309556"/>
      <w:bookmarkEnd w:id="27"/>
      <w:r w:rsidRPr="003C2898">
        <w:lastRenderedPageBreak/>
        <w:t>Installationsvejledning</w:t>
      </w:r>
      <w:bookmarkEnd w:id="28"/>
    </w:p>
    <w:p w14:paraId="7E42FDCC" w14:textId="36945EE9" w:rsidR="00800C35" w:rsidRPr="00800C35" w:rsidRDefault="00800C35" w:rsidP="00800C35">
      <w:r>
        <w:t>I guiden gennemgås</w:t>
      </w:r>
      <w:r w:rsidR="008A488E">
        <w:t>,</w:t>
      </w:r>
      <w:r>
        <w:t xml:space="preserve"> hvordan lokalmiljøet opsættes på en Windows/Linux maskine</w:t>
      </w:r>
      <w:r w:rsidR="008A488E">
        <w:t>. D</w:t>
      </w:r>
      <w:r>
        <w:t xml:space="preserve">et er også muligt at springe denne del over og gå direkte til live versionen af webshoppen på url: </w:t>
      </w:r>
      <w:hyperlink r:id="rId16" w:history="1">
        <w:r w:rsidRPr="00800C35">
          <w:rPr>
            <w:rStyle w:val="Hyperlink"/>
          </w:rPr>
          <w:t>http://128.199.39.171/</w:t>
        </w:r>
      </w:hyperlink>
      <w:r w:rsidR="008A488E">
        <w:rPr>
          <w:rStyle w:val="Hyperlink"/>
        </w:rPr>
        <w:t>.</w:t>
      </w:r>
    </w:p>
    <w:p w14:paraId="556FF273" w14:textId="35B30C85" w:rsidR="003C2898" w:rsidRPr="003C2898" w:rsidRDefault="008A488E">
      <w:r>
        <w:t>Til</w:t>
      </w:r>
      <w:r w:rsidR="003C2898" w:rsidRPr="003C2898">
        <w:t xml:space="preserve"> at begynde med</w:t>
      </w:r>
      <w:r>
        <w:t>,</w:t>
      </w:r>
      <w:r w:rsidR="003C2898" w:rsidRPr="003C2898">
        <w:t xml:space="preserve">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73C9CD77" w:rsidR="003C2898" w:rsidRPr="003C2898" w:rsidRDefault="003C2898" w:rsidP="003C2898">
      <w:pPr>
        <w:numPr>
          <w:ilvl w:val="0"/>
          <w:numId w:val="25"/>
        </w:numPr>
      </w:pPr>
      <w:r w:rsidRPr="003C2898">
        <w:rPr>
          <w:b/>
          <w:bCs/>
        </w:rPr>
        <w:t xml:space="preserve">Node.js og </w:t>
      </w:r>
      <w:r w:rsidR="008A488E">
        <w:rPr>
          <w:b/>
          <w:bCs/>
        </w:rPr>
        <w:t>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xml:space="preserve">~ </w:t>
      </w:r>
      <w:proofErr w:type="gramStart"/>
      <w:r>
        <w:t>cp .env</w:t>
      </w:r>
      <w:proofErr w:type="gramEnd"/>
      <w:r>
        <w:t>.example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xml:space="preserve">~ php artisan </w:t>
      </w:r>
      <w:proofErr w:type="spellStart"/>
      <w:r>
        <w:t>key:generate</w:t>
      </w:r>
      <w:proofErr w:type="spellEnd"/>
    </w:p>
    <w:p w14:paraId="769C2A49" w14:textId="7264FB03" w:rsidR="006625BB" w:rsidRDefault="006625BB" w:rsidP="006625BB">
      <w:pPr>
        <w:pStyle w:val="Listeafsnit"/>
        <w:numPr>
          <w:ilvl w:val="0"/>
          <w:numId w:val="26"/>
        </w:numPr>
      </w:pPr>
      <w:r>
        <w:t xml:space="preserve">Start </w:t>
      </w:r>
      <w:proofErr w:type="spellStart"/>
      <w:r>
        <w:t>docker</w:t>
      </w:r>
      <w:proofErr w:type="spellEnd"/>
      <w:r>
        <w:t xml:space="preserve"> containers i ”</w:t>
      </w:r>
      <w:proofErr w:type="spellStart"/>
      <w:r>
        <w:t>detached</w:t>
      </w:r>
      <w:proofErr w:type="spellEnd"/>
      <w:r>
        <w:t xml:space="preserve"> mode” med </w:t>
      </w:r>
      <w:proofErr w:type="spellStart"/>
      <w:r>
        <w:t>sail</w:t>
      </w:r>
      <w:proofErr w:type="spellEnd"/>
      <w:r>
        <w:t xml:space="preserve"> kommando:</w:t>
      </w:r>
    </w:p>
    <w:p w14:paraId="42348A4E" w14:textId="167DCFAB" w:rsidR="006625BB" w:rsidRDefault="006625BB" w:rsidP="006625BB">
      <w:pPr>
        <w:pStyle w:val="Listeafsnit"/>
      </w:pPr>
      <w:proofErr w:type="gramStart"/>
      <w:r>
        <w:t>~ .</w:t>
      </w:r>
      <w:proofErr w:type="gramEnd"/>
      <w:r>
        <w:t>/</w:t>
      </w:r>
      <w:proofErr w:type="spellStart"/>
      <w:r>
        <w:t>vendor</w:t>
      </w:r>
      <w:proofErr w:type="spellEnd"/>
      <w:r>
        <w:t>/bin/</w:t>
      </w:r>
      <w:proofErr w:type="spellStart"/>
      <w:r>
        <w:t>sail</w:t>
      </w:r>
      <w:proofErr w:type="spellEnd"/>
      <w:r>
        <w:t xml:space="preserve">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migrate</w:t>
      </w:r>
      <w:proofErr w:type="spellEnd"/>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db:seed</w:t>
      </w:r>
      <w:proofErr w:type="spellEnd"/>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 xml:space="preserve">Tilgå nu webshoppen via computerens </w:t>
      </w:r>
      <w:proofErr w:type="spellStart"/>
      <w:r>
        <w:t>localhost</w:t>
      </w:r>
      <w:proofErr w:type="spellEnd"/>
      <w:r>
        <w:t xml:space="preserve">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Brugervejledning"/>
      <w:bookmarkStart w:id="30" w:name="_Toc165309557"/>
      <w:bookmarkEnd w:id="29"/>
      <w:r w:rsidRPr="003C2898">
        <w:lastRenderedPageBreak/>
        <w:t>Brugervejledning</w:t>
      </w:r>
      <w:bookmarkEnd w:id="30"/>
    </w:p>
    <w:p w14:paraId="32C9EA25" w14:textId="1FDC4B96" w:rsidR="00DB482C" w:rsidRPr="00DB482C" w:rsidRDefault="00DB482C" w:rsidP="00DB482C">
      <w:r>
        <w:t>I dette afsnit beskrives hvordan websitet benyttes</w:t>
      </w:r>
      <w:r w:rsidR="008A488E">
        <w:t>,</w:t>
      </w:r>
      <w:r>
        <w:t xml:space="preserve"> og hvordan der navigeres i henholdsvis frontend for forbrugeren samt i administrationspanelet for medarbejdere.</w:t>
      </w:r>
    </w:p>
    <w:p w14:paraId="1EFCA889" w14:textId="77777777" w:rsidR="00DB482C" w:rsidRDefault="00DB482C" w:rsidP="00DB482C">
      <w:pPr>
        <w:pStyle w:val="Overskrift2"/>
      </w:pPr>
      <w:bookmarkStart w:id="31" w:name="_Toc165309558"/>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3B8B5880" w:rsidR="00BD173D" w:rsidRDefault="00800C35" w:rsidP="00DB482C">
      <w:r>
        <w:t>Naviger til søgefeltet og skriv eksempelvis ”Fangen fra Azkaban”</w:t>
      </w:r>
      <w:r w:rsidR="008A488E">
        <w:t>.</w:t>
      </w:r>
      <w:r>
        <w:t xml:space="preserve"> </w:t>
      </w:r>
      <w:r w:rsidR="008A488E">
        <w:t>A</w:t>
      </w:r>
      <w:r>
        <w:t xml:space="preserve">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3CA250EA" w:rsidR="00BD173D" w:rsidRDefault="00BD173D" w:rsidP="00DB482C">
      <w:r>
        <w:lastRenderedPageBreak/>
        <w:t>Det er også muligt at navigere til menupunktet ”Bøger”</w:t>
      </w:r>
      <w:r w:rsidR="008A488E">
        <w:t>.</w:t>
      </w:r>
      <w:r>
        <w:t xml:space="preserve"> </w:t>
      </w:r>
      <w:r w:rsidR="008A488E">
        <w:t>H</w:t>
      </w:r>
      <w:r>
        <w:t>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C923363" w:rsidR="00BD173D" w:rsidRDefault="00BD173D">
      <w:r>
        <w:t xml:space="preserve">Ved tilføjelse til kurv, kommer en pop-up boks frem som giver mulighed for at </w:t>
      </w:r>
      <w:r w:rsidR="008A488E">
        <w:t>shoppe videre</w:t>
      </w:r>
      <w:r>
        <w:t>, eller gå til kurven</w:t>
      </w:r>
      <w:r w:rsidR="008A488E">
        <w:t>. H</w:t>
      </w:r>
      <w:r>
        <w:t>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61C3F914" w:rsidR="00BD173D" w:rsidRDefault="00BD173D">
      <w:r>
        <w:lastRenderedPageBreak/>
        <w:t>Ved klik på ”Til betaling”, føres kunden nu til betalingssiden hvor man kan udfylde oplysninger samt anvende test kortet ”4242 4242 4242 4242 – 12 / 34 - 12315” som vist på følgende billede</w:t>
      </w:r>
      <w:r w:rsidR="008A488E">
        <w:t>. H</w:t>
      </w:r>
      <w:r>
        <w:t>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3637645C" w:rsidR="00BD173D" w:rsidRDefault="00BD173D">
      <w:r>
        <w:lastRenderedPageBreak/>
        <w:t>Ved gennemført betaling vil kunden nu modtage en ordrebekræftelsesside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67841CBA" w:rsidR="0001080C" w:rsidRDefault="00BD173D">
      <w:r>
        <w:t>For oprettelse af bruger, klik på ”Bruger” i navigationen i øverste højre hjørne</w:t>
      </w:r>
      <w:r w:rsidR="008A488E">
        <w:t>.</w:t>
      </w:r>
      <w:r>
        <w:t xml:space="preserve"> </w:t>
      </w:r>
      <w:r w:rsidR="008A488E">
        <w:t>H</w:t>
      </w:r>
      <w:r>
        <w:t>erefter klik ”Ny bruger? Registrer nu.”</w:t>
      </w:r>
      <w:r w:rsidR="0001080C">
        <w:t xml:space="preserve"> og udfyld informationer</w:t>
      </w:r>
      <w:r w:rsidR="008A488E">
        <w:t>.</w:t>
      </w:r>
      <w:r w:rsidR="0001080C">
        <w:t xml:space="preserve"> </w:t>
      </w:r>
      <w:r w:rsidR="008A488E">
        <w:t>K</w:t>
      </w:r>
      <w:r w:rsidR="0001080C">
        <w:t>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3A22B7E0" w:rsidR="0001080C" w:rsidRDefault="0001080C">
      <w:r>
        <w:lastRenderedPageBreak/>
        <w:t>Efter registrering logges kunden automatisk ind på</w:t>
      </w:r>
      <w:r w:rsidR="008A488E">
        <w:t xml:space="preserve"> den</w:t>
      </w:r>
      <w:r>
        <w:t xml:space="preserve"> nyoprettede bruger</w:t>
      </w:r>
      <w:r w:rsidR="008A488E">
        <w:t>.</w:t>
      </w:r>
      <w:r>
        <w:t xml:space="preserve"> </w:t>
      </w:r>
      <w:r w:rsidR="008A488E">
        <w:t>E</w:t>
      </w:r>
      <w:r>
        <w:t>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5F79B4C0"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309559"/>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E61CD27" w:rsidR="0001080C" w:rsidRDefault="008A488E" w:rsidP="0001080C">
      <w:r>
        <w:t>Her f</w:t>
      </w:r>
      <w:r w:rsidR="0001080C">
        <w:t>øres administratoren automatisk til det såkaldte Adminpanel</w:t>
      </w:r>
      <w:r>
        <w:t>.</w:t>
      </w:r>
      <w:r w:rsidR="0001080C">
        <w:t xml:space="preserve"> </w:t>
      </w:r>
      <w:r>
        <w:t>H</w:t>
      </w:r>
      <w:r w:rsidR="0001080C">
        <w:t>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0665D8E3" w:rsidR="0001080C" w:rsidRDefault="0001080C" w:rsidP="0001080C">
      <w:r>
        <w:lastRenderedPageBreak/>
        <w:t>På siden er det muligt at få overblik, oprette, redigere eller slette samt gendanne alle entiteter på siden</w:t>
      </w:r>
      <w:r w:rsidR="008A488E">
        <w:t>.</w:t>
      </w:r>
      <w:r>
        <w:t xml:space="preserve"> </w:t>
      </w:r>
      <w:r w:rsidR="008A488E">
        <w:t>I</w:t>
      </w:r>
      <w:r>
        <w:t xml:space="preserve"> følgende eksempel vises det</w:t>
      </w:r>
      <w:r w:rsidR="008A488E">
        <w:t>,</w:t>
      </w:r>
      <w:r>
        <w:t xml:space="preserve"> hvordan en ny genre bliver tilføjet til siden.</w:t>
      </w:r>
    </w:p>
    <w:p w14:paraId="11E9995E" w14:textId="7B278B99" w:rsidR="0001080C" w:rsidRDefault="0001080C" w:rsidP="0001080C">
      <w:r>
        <w:t>Klik på ”Genrer” i venstre navigationsmenu</w:t>
      </w:r>
      <w:r w:rsidR="008A488E">
        <w:t>.</w:t>
      </w:r>
      <w:r>
        <w:t xml:space="preserve"> </w:t>
      </w:r>
      <w:r w:rsidR="008A488E">
        <w:t>H</w:t>
      </w:r>
      <w:r>
        <w:t>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6DE0DA64"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w:t>
      </w:r>
      <w:r w:rsidR="008A488E">
        <w:t>.</w:t>
      </w:r>
      <w:r w:rsidR="00C428E6">
        <w:t xml:space="preserve"> </w:t>
      </w:r>
      <w:r w:rsidR="008A488E">
        <w:t>H</w:t>
      </w:r>
      <w:r w:rsidR="00C428E6">
        <w:t>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147CD639"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8A488E">
        <w:t>.</w:t>
      </w:r>
      <w:r w:rsidR="00B617DE">
        <w:t xml:space="preserve"> </w:t>
      </w:r>
      <w:r w:rsidR="008A488E">
        <w:t>G</w:t>
      </w:r>
      <w:r w:rsidR="00B617DE">
        <w:t>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04A7B924" w:rsidR="006E3920" w:rsidRPr="003C2898" w:rsidRDefault="00B617DE" w:rsidP="0001080C">
      <w:r>
        <w:br w:type="page"/>
      </w:r>
      <w:r>
        <w:lastRenderedPageBreak/>
        <w:t>Lav nu en ny bog med denne genre, klik på menupunktet ”Bøger” og udfyld informationerne</w:t>
      </w:r>
      <w:r w:rsidR="008A488E">
        <w:t>.</w:t>
      </w:r>
      <w:r>
        <w:t xml:space="preserve"> </w:t>
      </w:r>
      <w:r w:rsidR="008A488E">
        <w:t>D</w:t>
      </w:r>
      <w:r>
        <w:t>e</w:t>
      </w:r>
      <w:r w:rsidR="008A488E">
        <w:t>t</w:t>
      </w:r>
      <w:r>
        <w:t xml:space="preserve">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31765A85" w:rsidR="00B617DE" w:rsidRDefault="00B617DE">
      <w:r>
        <w:lastRenderedPageBreak/>
        <w:t>Naviger til menupunktet ”Ordrer” for at se ordrer samt ændre ordrestatus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2B80D674" w:rsidR="00753DE1" w:rsidRDefault="00753DE1">
      <w:r>
        <w:lastRenderedPageBreak/>
        <w:t xml:space="preserve">Klik på linket under ordreroversigten for at gå til Stripe platformen, eller tilgå den via følgende url: </w:t>
      </w:r>
      <w:hyperlink r:id="rId35" w:history="1">
        <w:r w:rsidRPr="00753DE1">
          <w:rPr>
            <w:rStyle w:val="Hyperlink"/>
          </w:rPr>
          <w:t>https://dashboard.stripe.com/test/developers</w:t>
        </w:r>
      </w:hyperlink>
      <w:r w:rsidR="008A488E">
        <w:rPr>
          <w:rStyle w:val="Hyperlink"/>
        </w:rPr>
        <w:t>.</w:t>
      </w:r>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proofErr w:type="gramStart"/>
      <w:r>
        <w:t>:</w:t>
      </w:r>
      <w:r w:rsidRPr="00753DE1">
        <w:t xml:space="preserve"> </w:t>
      </w:r>
      <w:r w:rsidRPr="00753DE1">
        <w:rPr>
          <w:b/>
          <w:bCs/>
          <w:i/>
          <w:iCs/>
        </w:rPr>
        <w:t>!TestBruger</w:t>
      </w:r>
      <w:proofErr w:type="gramEnd"/>
      <w:r w:rsidRPr="00753DE1">
        <w:rPr>
          <w:b/>
          <w:bCs/>
          <w:i/>
          <w:iCs/>
        </w:rPr>
        <w:t>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06A5C0" w:rsidR="00753DE1" w:rsidRDefault="00753DE1">
      <w:r>
        <w:lastRenderedPageBreak/>
        <w:t>Nu hvor ordrer og entitets styring på siden er gennemgået, er det tid til at se på hændelseslog</w:t>
      </w:r>
      <w:r w:rsidR="008A488E">
        <w:t>.</w:t>
      </w:r>
      <w:r>
        <w:t xml:space="preserve"> </w:t>
      </w:r>
      <w:r w:rsidR="008A488E">
        <w:t>D</w:t>
      </w:r>
      <w:r>
        <w:t>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57EFCBA1" w:rsidR="00B34966" w:rsidRDefault="00753DE1">
      <w:r>
        <w:t>Ønsket en komplet liste af alle aktivitet</w:t>
      </w:r>
      <w:r w:rsidR="00B34966">
        <w:t xml:space="preserve">er downloadet i Excel format, er det muligt ved klik på ”Download </w:t>
      </w:r>
      <w:r w:rsidR="008A488E">
        <w:t>f</w:t>
      </w:r>
      <w:r w:rsidR="00B34966">
        <w:t>ul</w:t>
      </w:r>
      <w:r w:rsidR="008A488E">
        <w:t>d</w:t>
      </w:r>
      <w:r w:rsidR="00B34966">
        <w:t xml:space="preserve"> </w:t>
      </w:r>
      <w:r w:rsidR="008A488E">
        <w:t>L</w:t>
      </w:r>
      <w:r w:rsidR="00B34966">
        <w:t>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5162CB59" w:rsidR="00B34966" w:rsidRDefault="00B34966">
      <w:r>
        <w:br w:type="page"/>
      </w:r>
      <w:r>
        <w:lastRenderedPageBreak/>
        <w:t>Sidste punkt i administrationen er import af bøger fra Excel ark</w:t>
      </w:r>
      <w:r w:rsidR="008A488E">
        <w:t>.</w:t>
      </w:r>
      <w:r>
        <w:t xml:space="preserve"> </w:t>
      </w:r>
      <w:r w:rsidR="008A488E">
        <w:t>D</w:t>
      </w:r>
      <w:r>
        <w:t>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562002DE"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r w:rsidR="008A488E">
        <w:rPr>
          <w:rStyle w:val="Hyperlink"/>
        </w:rPr>
        <w:t>.</w:t>
      </w:r>
    </w:p>
    <w:p w14:paraId="51872F31" w14:textId="624DCEAB" w:rsidR="00B34966" w:rsidRDefault="00B34966" w:rsidP="00B34966">
      <w:r>
        <w:t>Her ses at der nu er tilføjet flere bøger, samt at tilstanden ”Brugt bog</w:t>
      </w:r>
      <w:r w:rsidR="008A488E">
        <w:t>”</w:t>
      </w:r>
      <w:r>
        <w:t xml:space="preserve">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309560"/>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C77E65A"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rsidR="008A488E">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34E8824A" w14:textId="28058934" w:rsidR="006221B0" w:rsidRDefault="006221B0" w:rsidP="004F25CC">
      <w:r>
        <w:t xml:space="preserve">Import af bøger bør udvides til at kunne importere </w:t>
      </w:r>
      <w:r w:rsidR="008A488E">
        <w:t>u</w:t>
      </w:r>
      <w:r>
        <w:t>dgivere, forfattere, genrer og lignende</w:t>
      </w:r>
      <w:r w:rsidR="008A488E">
        <w:t>.</w:t>
      </w:r>
      <w:r>
        <w:t xml:space="preserve"> </w:t>
      </w:r>
      <w:r w:rsidR="008A488E">
        <w:t>D</w:t>
      </w:r>
      <w:r>
        <w:t>er bør opsættes en import motor, hvor administratoren har mulighed for at indsætte fil i Adminpanel, samt vælge hvilken type import der er tale om, og mappe ”header” felterne direkte i Adminpanel</w:t>
      </w:r>
      <w:r w:rsidR="008A488E">
        <w:t>. P</w:t>
      </w:r>
      <w:r>
        <w:t>å denne måde giver det administratoren mere frihed til at berige siden, såfremt data er valid</w:t>
      </w:r>
      <w:r w:rsidR="00251978">
        <w:t>.</w:t>
      </w:r>
      <w:r>
        <w:t xml:space="preserve"> </w:t>
      </w:r>
      <w:r w:rsidR="00251978">
        <w:t>M</w:t>
      </w:r>
      <w:r>
        <w:t xml:space="preserve">ed nuværende opsætning af fejlbeskeder ved </w:t>
      </w:r>
      <w:r w:rsidR="00251978">
        <w:t>uhåndterbare</w:t>
      </w:r>
      <w:r>
        <w:t xml:space="preserve"> data, vil administratoren få klar besked om hvilke felt</w:t>
      </w:r>
      <w:r w:rsidR="00251978">
        <w:t>,</w:t>
      </w:r>
      <w:r>
        <w:t xml:space="preserve"> der giver problem, samt hvilken fejl</w:t>
      </w:r>
      <w:r w:rsidR="00251978">
        <w:t>,</w:t>
      </w:r>
      <w:r>
        <w:t xml:space="preserve"> der er opstået.</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2B46897C" w:rsidR="00D9683B" w:rsidRDefault="00ED0332" w:rsidP="004F25CC">
      <w:r w:rsidRPr="00ED0332">
        <w:t>For at forbedre webshoppen yderligere og sikre en optimal brugeroplevelse</w:t>
      </w:r>
      <w:r>
        <w:t xml:space="preserve"> er der nogle nøgleområder som bør forbedres i fremtiden</w:t>
      </w:r>
      <w:r w:rsidR="00251978">
        <w:t>.</w:t>
      </w:r>
      <w:r>
        <w:t xml:space="preserve"> </w:t>
      </w:r>
      <w:r w:rsidR="00251978">
        <w:t>H</w:t>
      </w:r>
      <w:r>
        <w:t xml:space="preserve">er er der blandt andet tale at </w:t>
      </w:r>
      <w:r w:rsidRPr="00ED0332">
        <w:t>implementere avanceret søgefunktionalitet</w:t>
      </w:r>
      <w:r>
        <w:t xml:space="preserve"> i administrationen for at ø</w:t>
      </w:r>
      <w:r w:rsidR="00251978">
        <w:t>g</w:t>
      </w:r>
      <w:r>
        <w:t>e brugervenligheden og effektiviteten for administratorer, således de hurtigt kan lokalisere og redigere specifikke bøger. Ligeledes vil det gavne forbrugeren at få udvidet filtreringen af bøger til forfattere, udgivere, priser mm.</w:t>
      </w:r>
      <w:r w:rsidR="00251978">
        <w:t xml:space="preserve"> på</w:t>
      </w:r>
      <w:r w:rsidR="00D9683B">
        <w:t xml:space="preserve"> frontenden for at forstærke den samlede købsoplevelse for kunder</w:t>
      </w:r>
      <w:r w:rsidR="00251978">
        <w:t>/brugere</w:t>
      </w:r>
      <w:r w:rsidR="00D9683B">
        <w:t>.</w:t>
      </w:r>
    </w:p>
    <w:p w14:paraId="40683A71" w14:textId="613A914D" w:rsidR="00DB2D95" w:rsidRDefault="00D9683B" w:rsidP="004F25CC">
      <w:r>
        <w:t>Det nuværende design af webshoppen giver plads til forbedringer for at kunne tiltrække og fastholde kunder</w:t>
      </w:r>
      <w:r w:rsidR="00251978">
        <w:t>.</w:t>
      </w:r>
      <w:r>
        <w:t xml:space="preserve"> </w:t>
      </w:r>
      <w:r w:rsidR="00251978">
        <w:t>D</w:t>
      </w:r>
      <w:r>
        <w:t xml:space="preserve">er bør nok investeres i en professionel designer som kan levere et mere tiltalende og moderne layout. </w:t>
      </w:r>
    </w:p>
    <w:p w14:paraId="429BD051" w14:textId="1EE50F3E" w:rsidR="006E3920" w:rsidRPr="003C2898" w:rsidRDefault="00DB2D95" w:rsidP="004F25CC">
      <w:r>
        <w:t>Grundet projektets ridsramme har der heller ikke været fokuseret nok på den fordel som blade templating tilbyder med komponent baseret kodning og genanvendelse, her kunne en hel del af koden være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309561"/>
      <w:r w:rsidRPr="003C2898">
        <w:lastRenderedPageBreak/>
        <w:t>Bilag</w:t>
      </w:r>
      <w:bookmarkEnd w:id="34"/>
    </w:p>
    <w:p w14:paraId="5C5E7F5F" w14:textId="144CAAFF" w:rsidR="006A1030" w:rsidRPr="003C2898" w:rsidRDefault="00152948" w:rsidP="006A1030">
      <w:bookmarkStart w:id="35" w:name="Database_diagram"/>
      <w:r>
        <w:rPr>
          <w:sz w:val="28"/>
          <w:szCs w:val="28"/>
        </w:rPr>
        <w:t xml:space="preserve">Bilag 1: </w:t>
      </w:r>
      <w:r w:rsidR="006A1030" w:rsidRPr="003C2898">
        <w:rPr>
          <w:sz w:val="28"/>
          <w:szCs w:val="28"/>
        </w:rPr>
        <w:t>Database diagram</w:t>
      </w:r>
      <w:bookmarkEnd w:id="35"/>
      <w:r w:rsidR="006A1030" w:rsidRPr="003C2898">
        <w:br/>
        <w:t>Kan også findes via GitHub url:</w:t>
      </w:r>
      <w:r w:rsidR="006A1030"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3F74BC5C" w14:textId="77777777" w:rsidR="0005754E" w:rsidRPr="003C2898" w:rsidRDefault="0005754E" w:rsidP="0005754E">
      <w:bookmarkStart w:id="36" w:name="Workflow_runs"/>
      <w:bookmarkStart w:id="37" w:name="GitHub_Repository"/>
      <w:r>
        <w:rPr>
          <w:sz w:val="28"/>
          <w:szCs w:val="28"/>
        </w:rPr>
        <w:lastRenderedPageBreak/>
        <w:t>Bilag 2: GitHub</w:t>
      </w:r>
      <w:r w:rsidRPr="003C2898">
        <w:rPr>
          <w:sz w:val="28"/>
          <w:szCs w:val="28"/>
        </w:rPr>
        <w:t xml:space="preserve"> </w:t>
      </w:r>
      <w:r>
        <w:rPr>
          <w:sz w:val="28"/>
          <w:szCs w:val="28"/>
        </w:rPr>
        <w:t>Repository</w:t>
      </w:r>
      <w:bookmarkEnd w:id="37"/>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49" w:history="1">
        <w:r w:rsidRPr="003C2898">
          <w:rPr>
            <w:rStyle w:val="Hyperlink"/>
          </w:rPr>
          <w:t>https://github.com/MichaelAggerholm/Apprentice_Test</w:t>
        </w:r>
      </w:hyperlink>
    </w:p>
    <w:p w14:paraId="7C6AFA59" w14:textId="77777777" w:rsidR="0005754E" w:rsidRPr="006A1030" w:rsidRDefault="0005754E" w:rsidP="0005754E">
      <w:r w:rsidRPr="005106ED">
        <w:rPr>
          <w:noProof/>
        </w:rPr>
        <w:drawing>
          <wp:inline distT="0" distB="0" distL="0" distR="0" wp14:anchorId="2F131BDF" wp14:editId="0B211773">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0"/>
                    <a:stretch>
                      <a:fillRect/>
                    </a:stretch>
                  </pic:blipFill>
                  <pic:spPr>
                    <a:xfrm>
                      <a:off x="0" y="0"/>
                      <a:ext cx="5472430" cy="3636010"/>
                    </a:xfrm>
                    <a:prstGeom prst="rect">
                      <a:avLst/>
                    </a:prstGeom>
                  </pic:spPr>
                </pic:pic>
              </a:graphicData>
            </a:graphic>
          </wp:inline>
        </w:drawing>
      </w:r>
    </w:p>
    <w:p w14:paraId="08F87A33" w14:textId="77777777" w:rsidR="0005754E" w:rsidRDefault="0005754E">
      <w:pPr>
        <w:rPr>
          <w:sz w:val="28"/>
          <w:szCs w:val="28"/>
        </w:rPr>
      </w:pPr>
      <w:r>
        <w:rPr>
          <w:sz w:val="28"/>
          <w:szCs w:val="28"/>
        </w:rPr>
        <w:br w:type="page"/>
      </w:r>
    </w:p>
    <w:p w14:paraId="08B92A06" w14:textId="2CE9308E" w:rsidR="004C0EBA" w:rsidRPr="003C2898" w:rsidRDefault="0005754E" w:rsidP="004C0EBA">
      <w:bookmarkStart w:id="38" w:name="Bilag_3"/>
      <w:r>
        <w:rPr>
          <w:sz w:val="28"/>
          <w:szCs w:val="28"/>
        </w:rPr>
        <w:lastRenderedPageBreak/>
        <w:t xml:space="preserve">Bilag 3: </w:t>
      </w:r>
      <w:r w:rsidR="004C0EBA" w:rsidRPr="003C2898">
        <w:rPr>
          <w:sz w:val="28"/>
          <w:szCs w:val="28"/>
        </w:rPr>
        <w:t>Workflow runs</w:t>
      </w:r>
      <w:bookmarkEnd w:id="36"/>
      <w:bookmarkEnd w:id="38"/>
      <w:r w:rsidR="004C0EBA" w:rsidRPr="003C2898">
        <w:br/>
        <w:t>Kan også findes via GitHub url:</w:t>
      </w:r>
      <w:r w:rsidR="004C0EBA" w:rsidRPr="003C2898">
        <w:br/>
      </w:r>
      <w:hyperlink r:id="rId51" w:history="1">
        <w:r w:rsidR="004C0EBA"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2"/>
                    <a:stretch>
                      <a:fillRect/>
                    </a:stretch>
                  </pic:blipFill>
                  <pic:spPr>
                    <a:xfrm>
                      <a:off x="0" y="0"/>
                      <a:ext cx="5472430" cy="2162810"/>
                    </a:xfrm>
                    <a:prstGeom prst="rect">
                      <a:avLst/>
                    </a:prstGeom>
                  </pic:spPr>
                </pic:pic>
              </a:graphicData>
            </a:graphic>
          </wp:inline>
        </w:drawing>
      </w:r>
    </w:p>
    <w:p w14:paraId="6D70B148" w14:textId="276D726B" w:rsidR="004C0EBA" w:rsidRPr="006A1030" w:rsidRDefault="004C0EBA" w:rsidP="006A1030"/>
    <w:sectPr w:rsidR="004C0EBA" w:rsidRPr="006A1030" w:rsidSect="00570657">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3BBA4" w14:textId="77777777" w:rsidR="00570657" w:rsidRPr="003C2898" w:rsidRDefault="00570657">
      <w:pPr>
        <w:spacing w:before="0" w:after="0" w:line="240" w:lineRule="auto"/>
      </w:pPr>
      <w:r w:rsidRPr="003C2898">
        <w:separator/>
      </w:r>
    </w:p>
  </w:endnote>
  <w:endnote w:type="continuationSeparator" w:id="0">
    <w:p w14:paraId="5F9EF09D" w14:textId="77777777" w:rsidR="00570657" w:rsidRPr="003C2898" w:rsidRDefault="00570657">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334764"/>
      <w:docPartObj>
        <w:docPartGallery w:val="Page Numbers (Bottom of Page)"/>
        <w:docPartUnique/>
      </w:docPartObj>
    </w:sdtPr>
    <w:sdtContent>
      <w:sdt>
        <w:sdtPr>
          <w:id w:val="-1705238520"/>
          <w:docPartObj>
            <w:docPartGallery w:val="Page Numbers (Top of Page)"/>
            <w:docPartUnique/>
          </w:docPartObj>
        </w:sdtPr>
        <w:sdtContent>
          <w:p w14:paraId="0A6E26AA" w14:textId="1AE8FD34" w:rsidR="007650FE" w:rsidRDefault="007650FE">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3A3B27AF" w:rsidR="001638F6" w:rsidRPr="003C2898"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00197" w14:textId="77777777" w:rsidR="00570657" w:rsidRPr="003C2898" w:rsidRDefault="00570657">
      <w:pPr>
        <w:spacing w:before="0" w:after="0" w:line="240" w:lineRule="auto"/>
      </w:pPr>
      <w:r w:rsidRPr="003C2898">
        <w:separator/>
      </w:r>
    </w:p>
  </w:footnote>
  <w:footnote w:type="continuationSeparator" w:id="0">
    <w:p w14:paraId="68D1DED2" w14:textId="77777777" w:rsidR="00570657" w:rsidRPr="003C2898" w:rsidRDefault="00570657">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1080C"/>
    <w:rsid w:val="0005754E"/>
    <w:rsid w:val="00057684"/>
    <w:rsid w:val="00061BE2"/>
    <w:rsid w:val="000660B2"/>
    <w:rsid w:val="000748AA"/>
    <w:rsid w:val="000B0600"/>
    <w:rsid w:val="000C22AB"/>
    <w:rsid w:val="000C502D"/>
    <w:rsid w:val="000D037B"/>
    <w:rsid w:val="000D431E"/>
    <w:rsid w:val="000F2C38"/>
    <w:rsid w:val="00105498"/>
    <w:rsid w:val="00152242"/>
    <w:rsid w:val="00152948"/>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51978"/>
    <w:rsid w:val="0026471E"/>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D1F80"/>
    <w:rsid w:val="003E4844"/>
    <w:rsid w:val="00426F38"/>
    <w:rsid w:val="00435DF5"/>
    <w:rsid w:val="0048368A"/>
    <w:rsid w:val="004952C4"/>
    <w:rsid w:val="00496202"/>
    <w:rsid w:val="004C0EBA"/>
    <w:rsid w:val="004D095B"/>
    <w:rsid w:val="004F25CC"/>
    <w:rsid w:val="005106ED"/>
    <w:rsid w:val="00534F91"/>
    <w:rsid w:val="00557A68"/>
    <w:rsid w:val="00565C51"/>
    <w:rsid w:val="00570657"/>
    <w:rsid w:val="00575251"/>
    <w:rsid w:val="0057589C"/>
    <w:rsid w:val="005A1C5A"/>
    <w:rsid w:val="005D6EE3"/>
    <w:rsid w:val="005F22D1"/>
    <w:rsid w:val="006221B0"/>
    <w:rsid w:val="00656CD8"/>
    <w:rsid w:val="006625BB"/>
    <w:rsid w:val="00690EFD"/>
    <w:rsid w:val="006A1030"/>
    <w:rsid w:val="006A162B"/>
    <w:rsid w:val="006A6101"/>
    <w:rsid w:val="006C5115"/>
    <w:rsid w:val="006E3920"/>
    <w:rsid w:val="006E720D"/>
    <w:rsid w:val="006E7BD1"/>
    <w:rsid w:val="007005CB"/>
    <w:rsid w:val="007021DE"/>
    <w:rsid w:val="00704519"/>
    <w:rsid w:val="00710446"/>
    <w:rsid w:val="007153EB"/>
    <w:rsid w:val="0072254A"/>
    <w:rsid w:val="0072649A"/>
    <w:rsid w:val="00732607"/>
    <w:rsid w:val="00753DE1"/>
    <w:rsid w:val="007650FE"/>
    <w:rsid w:val="0078565A"/>
    <w:rsid w:val="007B62BC"/>
    <w:rsid w:val="007D2E33"/>
    <w:rsid w:val="007E587F"/>
    <w:rsid w:val="00800C35"/>
    <w:rsid w:val="00822925"/>
    <w:rsid w:val="008364B6"/>
    <w:rsid w:val="00837340"/>
    <w:rsid w:val="00844483"/>
    <w:rsid w:val="00860D3B"/>
    <w:rsid w:val="008A488E"/>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323"/>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A32"/>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B75B3"/>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action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1136</TotalTime>
  <Pages>42</Pages>
  <Words>5157</Words>
  <Characters>31458</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89</cp:revision>
  <cp:lastPrinted>2024-04-29T17:21:00Z</cp:lastPrinted>
  <dcterms:created xsi:type="dcterms:W3CDTF">2024-04-09T08:21:00Z</dcterms:created>
  <dcterms:modified xsi:type="dcterms:W3CDTF">2024-05-03T12:27:00Z</dcterms:modified>
  <cp:version/>
</cp:coreProperties>
</file>