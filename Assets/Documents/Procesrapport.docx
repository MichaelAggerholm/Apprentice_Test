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485F1016" w14:textId="07D57CB3" w:rsidR="00197941" w:rsidRPr="00197941" w:rsidRDefault="00197941" w:rsidP="00197941">
      <w:pPr>
        <w:jc w:val="center"/>
        <w:rPr>
          <w:sz w:val="24"/>
          <w:szCs w:val="24"/>
        </w:rPr>
      </w:pPr>
      <w:r w:rsidRPr="00197941">
        <w:rPr>
          <w:sz w:val="24"/>
          <w:szCs w:val="24"/>
        </w:rPr>
        <w:t>Sidernes Verden – Webshop til salg af eventyrlige bøger</w:t>
      </w:r>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201C9F3B" w14:textId="1D7C62FB" w:rsidR="0098765C"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3647056" w:history="1">
            <w:r w:rsidR="0098765C" w:rsidRPr="001A470C">
              <w:rPr>
                <w:rStyle w:val="Hyperlink"/>
                <w:noProof/>
              </w:rPr>
              <w:t>Indledning</w:t>
            </w:r>
            <w:r w:rsidR="0098765C">
              <w:rPr>
                <w:noProof/>
                <w:webHidden/>
              </w:rPr>
              <w:tab/>
            </w:r>
            <w:r w:rsidR="0098765C">
              <w:rPr>
                <w:noProof/>
                <w:webHidden/>
              </w:rPr>
              <w:fldChar w:fldCharType="begin"/>
            </w:r>
            <w:r w:rsidR="0098765C">
              <w:rPr>
                <w:noProof/>
                <w:webHidden/>
              </w:rPr>
              <w:instrText xml:space="preserve"> PAGEREF _Toc163647056 \h </w:instrText>
            </w:r>
            <w:r w:rsidR="0098765C">
              <w:rPr>
                <w:noProof/>
                <w:webHidden/>
              </w:rPr>
            </w:r>
            <w:r w:rsidR="0098765C">
              <w:rPr>
                <w:noProof/>
                <w:webHidden/>
              </w:rPr>
              <w:fldChar w:fldCharType="separate"/>
            </w:r>
            <w:r w:rsidR="0098765C">
              <w:rPr>
                <w:noProof/>
                <w:webHidden/>
              </w:rPr>
              <w:t>2</w:t>
            </w:r>
            <w:r w:rsidR="0098765C">
              <w:rPr>
                <w:noProof/>
                <w:webHidden/>
              </w:rPr>
              <w:fldChar w:fldCharType="end"/>
            </w:r>
          </w:hyperlink>
        </w:p>
        <w:p w14:paraId="05154F1D" w14:textId="40966695" w:rsidR="0098765C" w:rsidRDefault="00000000">
          <w:pPr>
            <w:pStyle w:val="Indholdsfortegnelse1"/>
            <w:tabs>
              <w:tab w:val="right" w:leader="dot" w:pos="8608"/>
            </w:tabs>
            <w:rPr>
              <w:noProof/>
              <w:color w:val="auto"/>
              <w:kern w:val="2"/>
              <w:lang w:eastAsia="da-DK"/>
              <w14:ligatures w14:val="standardContextual"/>
            </w:rPr>
          </w:pPr>
          <w:hyperlink w:anchor="_Toc163647057" w:history="1">
            <w:r w:rsidR="0098765C" w:rsidRPr="001A470C">
              <w:rPr>
                <w:rStyle w:val="Hyperlink"/>
                <w:noProof/>
              </w:rPr>
              <w:t>Læsevejledning</w:t>
            </w:r>
            <w:r w:rsidR="0098765C">
              <w:rPr>
                <w:noProof/>
                <w:webHidden/>
              </w:rPr>
              <w:tab/>
            </w:r>
            <w:r w:rsidR="0098765C">
              <w:rPr>
                <w:noProof/>
                <w:webHidden/>
              </w:rPr>
              <w:fldChar w:fldCharType="begin"/>
            </w:r>
            <w:r w:rsidR="0098765C">
              <w:rPr>
                <w:noProof/>
                <w:webHidden/>
              </w:rPr>
              <w:instrText xml:space="preserve"> PAGEREF _Toc163647057 \h </w:instrText>
            </w:r>
            <w:r w:rsidR="0098765C">
              <w:rPr>
                <w:noProof/>
                <w:webHidden/>
              </w:rPr>
            </w:r>
            <w:r w:rsidR="0098765C">
              <w:rPr>
                <w:noProof/>
                <w:webHidden/>
              </w:rPr>
              <w:fldChar w:fldCharType="separate"/>
            </w:r>
            <w:r w:rsidR="0098765C">
              <w:rPr>
                <w:noProof/>
                <w:webHidden/>
              </w:rPr>
              <w:t>2</w:t>
            </w:r>
            <w:r w:rsidR="0098765C">
              <w:rPr>
                <w:noProof/>
                <w:webHidden/>
              </w:rPr>
              <w:fldChar w:fldCharType="end"/>
            </w:r>
          </w:hyperlink>
        </w:p>
        <w:p w14:paraId="1D88B340" w14:textId="2E34AB89" w:rsidR="0098765C" w:rsidRDefault="00000000">
          <w:pPr>
            <w:pStyle w:val="Indholdsfortegnelse1"/>
            <w:tabs>
              <w:tab w:val="right" w:leader="dot" w:pos="8608"/>
            </w:tabs>
            <w:rPr>
              <w:noProof/>
              <w:color w:val="auto"/>
              <w:kern w:val="2"/>
              <w:lang w:eastAsia="da-DK"/>
              <w14:ligatures w14:val="standardContextual"/>
            </w:rPr>
          </w:pPr>
          <w:hyperlink w:anchor="_Toc163647058" w:history="1">
            <w:r w:rsidR="0098765C" w:rsidRPr="001A470C">
              <w:rPr>
                <w:rStyle w:val="Hyperlink"/>
                <w:noProof/>
              </w:rPr>
              <w:t>Forord</w:t>
            </w:r>
            <w:r w:rsidR="0098765C">
              <w:rPr>
                <w:noProof/>
                <w:webHidden/>
              </w:rPr>
              <w:tab/>
            </w:r>
            <w:r w:rsidR="0098765C">
              <w:rPr>
                <w:noProof/>
                <w:webHidden/>
              </w:rPr>
              <w:fldChar w:fldCharType="begin"/>
            </w:r>
            <w:r w:rsidR="0098765C">
              <w:rPr>
                <w:noProof/>
                <w:webHidden/>
              </w:rPr>
              <w:instrText xml:space="preserve"> PAGEREF _Toc163647058 \h </w:instrText>
            </w:r>
            <w:r w:rsidR="0098765C">
              <w:rPr>
                <w:noProof/>
                <w:webHidden/>
              </w:rPr>
            </w:r>
            <w:r w:rsidR="0098765C">
              <w:rPr>
                <w:noProof/>
                <w:webHidden/>
              </w:rPr>
              <w:fldChar w:fldCharType="separate"/>
            </w:r>
            <w:r w:rsidR="0098765C">
              <w:rPr>
                <w:noProof/>
                <w:webHidden/>
              </w:rPr>
              <w:t>3</w:t>
            </w:r>
            <w:r w:rsidR="0098765C">
              <w:rPr>
                <w:noProof/>
                <w:webHidden/>
              </w:rPr>
              <w:fldChar w:fldCharType="end"/>
            </w:r>
          </w:hyperlink>
        </w:p>
        <w:p w14:paraId="20515C11" w14:textId="7FC3A312" w:rsidR="0098765C" w:rsidRDefault="00000000">
          <w:pPr>
            <w:pStyle w:val="Indholdsfortegnelse1"/>
            <w:tabs>
              <w:tab w:val="right" w:leader="dot" w:pos="8608"/>
            </w:tabs>
            <w:rPr>
              <w:noProof/>
              <w:color w:val="auto"/>
              <w:kern w:val="2"/>
              <w:lang w:eastAsia="da-DK"/>
              <w14:ligatures w14:val="standardContextual"/>
            </w:rPr>
          </w:pPr>
          <w:hyperlink w:anchor="_Toc163647059" w:history="1">
            <w:r w:rsidR="0098765C" w:rsidRPr="001A470C">
              <w:rPr>
                <w:rStyle w:val="Hyperlink"/>
                <w:noProof/>
              </w:rPr>
              <w:t>Case</w:t>
            </w:r>
            <w:r w:rsidR="0098765C">
              <w:rPr>
                <w:noProof/>
                <w:webHidden/>
              </w:rPr>
              <w:tab/>
            </w:r>
            <w:r w:rsidR="0098765C">
              <w:rPr>
                <w:noProof/>
                <w:webHidden/>
              </w:rPr>
              <w:fldChar w:fldCharType="begin"/>
            </w:r>
            <w:r w:rsidR="0098765C">
              <w:rPr>
                <w:noProof/>
                <w:webHidden/>
              </w:rPr>
              <w:instrText xml:space="preserve"> PAGEREF _Toc163647059 \h </w:instrText>
            </w:r>
            <w:r w:rsidR="0098765C">
              <w:rPr>
                <w:noProof/>
                <w:webHidden/>
              </w:rPr>
            </w:r>
            <w:r w:rsidR="0098765C">
              <w:rPr>
                <w:noProof/>
                <w:webHidden/>
              </w:rPr>
              <w:fldChar w:fldCharType="separate"/>
            </w:r>
            <w:r w:rsidR="0098765C">
              <w:rPr>
                <w:noProof/>
                <w:webHidden/>
              </w:rPr>
              <w:t>4</w:t>
            </w:r>
            <w:r w:rsidR="0098765C">
              <w:rPr>
                <w:noProof/>
                <w:webHidden/>
              </w:rPr>
              <w:fldChar w:fldCharType="end"/>
            </w:r>
          </w:hyperlink>
        </w:p>
        <w:p w14:paraId="6C45CC65" w14:textId="7A7F7258" w:rsidR="0098765C" w:rsidRDefault="00000000">
          <w:pPr>
            <w:pStyle w:val="Indholdsfortegnelse1"/>
            <w:tabs>
              <w:tab w:val="right" w:leader="dot" w:pos="8608"/>
            </w:tabs>
            <w:rPr>
              <w:noProof/>
              <w:color w:val="auto"/>
              <w:kern w:val="2"/>
              <w:lang w:eastAsia="da-DK"/>
              <w14:ligatures w14:val="standardContextual"/>
            </w:rPr>
          </w:pPr>
          <w:hyperlink w:anchor="_Toc163647060" w:history="1">
            <w:r w:rsidR="0098765C" w:rsidRPr="001A470C">
              <w:rPr>
                <w:rStyle w:val="Hyperlink"/>
                <w:noProof/>
              </w:rPr>
              <w:t>Problemformulering</w:t>
            </w:r>
            <w:r w:rsidR="0098765C">
              <w:rPr>
                <w:noProof/>
                <w:webHidden/>
              </w:rPr>
              <w:tab/>
            </w:r>
            <w:r w:rsidR="0098765C">
              <w:rPr>
                <w:noProof/>
                <w:webHidden/>
              </w:rPr>
              <w:fldChar w:fldCharType="begin"/>
            </w:r>
            <w:r w:rsidR="0098765C">
              <w:rPr>
                <w:noProof/>
                <w:webHidden/>
              </w:rPr>
              <w:instrText xml:space="preserve"> PAGEREF _Toc163647060 \h </w:instrText>
            </w:r>
            <w:r w:rsidR="0098765C">
              <w:rPr>
                <w:noProof/>
                <w:webHidden/>
              </w:rPr>
            </w:r>
            <w:r w:rsidR="0098765C">
              <w:rPr>
                <w:noProof/>
                <w:webHidden/>
              </w:rPr>
              <w:fldChar w:fldCharType="separate"/>
            </w:r>
            <w:r w:rsidR="0098765C">
              <w:rPr>
                <w:noProof/>
                <w:webHidden/>
              </w:rPr>
              <w:t>4</w:t>
            </w:r>
            <w:r w:rsidR="0098765C">
              <w:rPr>
                <w:noProof/>
                <w:webHidden/>
              </w:rPr>
              <w:fldChar w:fldCharType="end"/>
            </w:r>
          </w:hyperlink>
        </w:p>
        <w:p w14:paraId="4CBF1ED3" w14:textId="3ACE5004" w:rsidR="0098765C" w:rsidRDefault="00000000">
          <w:pPr>
            <w:pStyle w:val="Indholdsfortegnelse1"/>
            <w:tabs>
              <w:tab w:val="right" w:leader="dot" w:pos="8608"/>
            </w:tabs>
            <w:rPr>
              <w:noProof/>
              <w:color w:val="auto"/>
              <w:kern w:val="2"/>
              <w:lang w:eastAsia="da-DK"/>
              <w14:ligatures w14:val="standardContextual"/>
            </w:rPr>
          </w:pPr>
          <w:hyperlink w:anchor="_Toc163647061" w:history="1">
            <w:r w:rsidR="0098765C" w:rsidRPr="001A470C">
              <w:rPr>
                <w:rStyle w:val="Hyperlink"/>
                <w:noProof/>
              </w:rPr>
              <w:t>Projektplanlægning</w:t>
            </w:r>
            <w:r w:rsidR="0098765C">
              <w:rPr>
                <w:noProof/>
                <w:webHidden/>
              </w:rPr>
              <w:tab/>
            </w:r>
            <w:r w:rsidR="0098765C">
              <w:rPr>
                <w:noProof/>
                <w:webHidden/>
              </w:rPr>
              <w:fldChar w:fldCharType="begin"/>
            </w:r>
            <w:r w:rsidR="0098765C">
              <w:rPr>
                <w:noProof/>
                <w:webHidden/>
              </w:rPr>
              <w:instrText xml:space="preserve"> PAGEREF _Toc163647061 \h </w:instrText>
            </w:r>
            <w:r w:rsidR="0098765C">
              <w:rPr>
                <w:noProof/>
                <w:webHidden/>
              </w:rPr>
            </w:r>
            <w:r w:rsidR="0098765C">
              <w:rPr>
                <w:noProof/>
                <w:webHidden/>
              </w:rPr>
              <w:fldChar w:fldCharType="separate"/>
            </w:r>
            <w:r w:rsidR="0098765C">
              <w:rPr>
                <w:noProof/>
                <w:webHidden/>
              </w:rPr>
              <w:t>5</w:t>
            </w:r>
            <w:r w:rsidR="0098765C">
              <w:rPr>
                <w:noProof/>
                <w:webHidden/>
              </w:rPr>
              <w:fldChar w:fldCharType="end"/>
            </w:r>
          </w:hyperlink>
        </w:p>
        <w:p w14:paraId="5B0E604A" w14:textId="0CB32254" w:rsidR="0098765C" w:rsidRDefault="00000000">
          <w:pPr>
            <w:pStyle w:val="Indholdsfortegnelse1"/>
            <w:tabs>
              <w:tab w:val="right" w:leader="dot" w:pos="8608"/>
            </w:tabs>
            <w:rPr>
              <w:noProof/>
              <w:color w:val="auto"/>
              <w:kern w:val="2"/>
              <w:lang w:eastAsia="da-DK"/>
              <w14:ligatures w14:val="standardContextual"/>
            </w:rPr>
          </w:pPr>
          <w:hyperlink w:anchor="_Toc163647062" w:history="1">
            <w:r w:rsidR="0098765C" w:rsidRPr="001A470C">
              <w:rPr>
                <w:rStyle w:val="Hyperlink"/>
                <w:noProof/>
              </w:rPr>
              <w:t>Metodevalg og teknologi</w:t>
            </w:r>
            <w:r w:rsidR="0098765C">
              <w:rPr>
                <w:noProof/>
                <w:webHidden/>
              </w:rPr>
              <w:tab/>
            </w:r>
            <w:r w:rsidR="0098765C">
              <w:rPr>
                <w:noProof/>
                <w:webHidden/>
              </w:rPr>
              <w:fldChar w:fldCharType="begin"/>
            </w:r>
            <w:r w:rsidR="0098765C">
              <w:rPr>
                <w:noProof/>
                <w:webHidden/>
              </w:rPr>
              <w:instrText xml:space="preserve"> PAGEREF _Toc163647062 \h </w:instrText>
            </w:r>
            <w:r w:rsidR="0098765C">
              <w:rPr>
                <w:noProof/>
                <w:webHidden/>
              </w:rPr>
            </w:r>
            <w:r w:rsidR="0098765C">
              <w:rPr>
                <w:noProof/>
                <w:webHidden/>
              </w:rPr>
              <w:fldChar w:fldCharType="separate"/>
            </w:r>
            <w:r w:rsidR="0098765C">
              <w:rPr>
                <w:noProof/>
                <w:webHidden/>
              </w:rPr>
              <w:t>6</w:t>
            </w:r>
            <w:r w:rsidR="0098765C">
              <w:rPr>
                <w:noProof/>
                <w:webHidden/>
              </w:rPr>
              <w:fldChar w:fldCharType="end"/>
            </w:r>
          </w:hyperlink>
        </w:p>
        <w:p w14:paraId="5190D657" w14:textId="5BC45B13" w:rsidR="0098765C" w:rsidRDefault="00000000">
          <w:pPr>
            <w:pStyle w:val="Indholdsfortegnelse2"/>
            <w:tabs>
              <w:tab w:val="right" w:leader="dot" w:pos="8608"/>
            </w:tabs>
            <w:rPr>
              <w:noProof/>
              <w:color w:val="auto"/>
              <w:kern w:val="2"/>
              <w:lang w:eastAsia="da-DK"/>
              <w14:ligatures w14:val="standardContextual"/>
            </w:rPr>
          </w:pPr>
          <w:hyperlink w:anchor="_Toc163647063" w:history="1">
            <w:r w:rsidR="0098765C" w:rsidRPr="001A470C">
              <w:rPr>
                <w:rStyle w:val="Hyperlink"/>
                <w:noProof/>
              </w:rPr>
              <w:t>PHP</w:t>
            </w:r>
            <w:r w:rsidR="0098765C">
              <w:rPr>
                <w:noProof/>
                <w:webHidden/>
              </w:rPr>
              <w:tab/>
            </w:r>
            <w:r w:rsidR="0098765C">
              <w:rPr>
                <w:noProof/>
                <w:webHidden/>
              </w:rPr>
              <w:fldChar w:fldCharType="begin"/>
            </w:r>
            <w:r w:rsidR="0098765C">
              <w:rPr>
                <w:noProof/>
                <w:webHidden/>
              </w:rPr>
              <w:instrText xml:space="preserve"> PAGEREF _Toc163647063 \h </w:instrText>
            </w:r>
            <w:r w:rsidR="0098765C">
              <w:rPr>
                <w:noProof/>
                <w:webHidden/>
              </w:rPr>
            </w:r>
            <w:r w:rsidR="0098765C">
              <w:rPr>
                <w:noProof/>
                <w:webHidden/>
              </w:rPr>
              <w:fldChar w:fldCharType="separate"/>
            </w:r>
            <w:r w:rsidR="0098765C">
              <w:rPr>
                <w:noProof/>
                <w:webHidden/>
              </w:rPr>
              <w:t>6</w:t>
            </w:r>
            <w:r w:rsidR="0098765C">
              <w:rPr>
                <w:noProof/>
                <w:webHidden/>
              </w:rPr>
              <w:fldChar w:fldCharType="end"/>
            </w:r>
          </w:hyperlink>
        </w:p>
        <w:p w14:paraId="3C7BB12E" w14:textId="13C4A8D9" w:rsidR="0098765C" w:rsidRDefault="00000000">
          <w:pPr>
            <w:pStyle w:val="Indholdsfortegnelse2"/>
            <w:tabs>
              <w:tab w:val="right" w:leader="dot" w:pos="8608"/>
            </w:tabs>
            <w:rPr>
              <w:noProof/>
              <w:color w:val="auto"/>
              <w:kern w:val="2"/>
              <w:lang w:eastAsia="da-DK"/>
              <w14:ligatures w14:val="standardContextual"/>
            </w:rPr>
          </w:pPr>
          <w:hyperlink w:anchor="_Toc163647064" w:history="1">
            <w:r w:rsidR="0098765C" w:rsidRPr="001A470C">
              <w:rPr>
                <w:rStyle w:val="Hyperlink"/>
                <w:noProof/>
              </w:rPr>
              <w:t>GitHub</w:t>
            </w:r>
            <w:r w:rsidR="0098765C">
              <w:rPr>
                <w:noProof/>
                <w:webHidden/>
              </w:rPr>
              <w:tab/>
            </w:r>
            <w:r w:rsidR="0098765C">
              <w:rPr>
                <w:noProof/>
                <w:webHidden/>
              </w:rPr>
              <w:fldChar w:fldCharType="begin"/>
            </w:r>
            <w:r w:rsidR="0098765C">
              <w:rPr>
                <w:noProof/>
                <w:webHidden/>
              </w:rPr>
              <w:instrText xml:space="preserve"> PAGEREF _Toc163647064 \h </w:instrText>
            </w:r>
            <w:r w:rsidR="0098765C">
              <w:rPr>
                <w:noProof/>
                <w:webHidden/>
              </w:rPr>
            </w:r>
            <w:r w:rsidR="0098765C">
              <w:rPr>
                <w:noProof/>
                <w:webHidden/>
              </w:rPr>
              <w:fldChar w:fldCharType="separate"/>
            </w:r>
            <w:r w:rsidR="0098765C">
              <w:rPr>
                <w:noProof/>
                <w:webHidden/>
              </w:rPr>
              <w:t>6</w:t>
            </w:r>
            <w:r w:rsidR="0098765C">
              <w:rPr>
                <w:noProof/>
                <w:webHidden/>
              </w:rPr>
              <w:fldChar w:fldCharType="end"/>
            </w:r>
          </w:hyperlink>
        </w:p>
        <w:p w14:paraId="704908ED" w14:textId="6B7847D6" w:rsidR="0098765C" w:rsidRDefault="00000000">
          <w:pPr>
            <w:pStyle w:val="Indholdsfortegnelse2"/>
            <w:tabs>
              <w:tab w:val="right" w:leader="dot" w:pos="8608"/>
            </w:tabs>
            <w:rPr>
              <w:noProof/>
              <w:color w:val="auto"/>
              <w:kern w:val="2"/>
              <w:lang w:eastAsia="da-DK"/>
              <w14:ligatures w14:val="standardContextual"/>
            </w:rPr>
          </w:pPr>
          <w:hyperlink w:anchor="_Toc163647065" w:history="1">
            <w:r w:rsidR="0098765C" w:rsidRPr="001A470C">
              <w:rPr>
                <w:rStyle w:val="Hyperlink"/>
                <w:noProof/>
              </w:rPr>
              <w:t>Laravel</w:t>
            </w:r>
            <w:r w:rsidR="0098765C">
              <w:rPr>
                <w:noProof/>
                <w:webHidden/>
              </w:rPr>
              <w:tab/>
            </w:r>
            <w:r w:rsidR="0098765C">
              <w:rPr>
                <w:noProof/>
                <w:webHidden/>
              </w:rPr>
              <w:fldChar w:fldCharType="begin"/>
            </w:r>
            <w:r w:rsidR="0098765C">
              <w:rPr>
                <w:noProof/>
                <w:webHidden/>
              </w:rPr>
              <w:instrText xml:space="preserve"> PAGEREF _Toc163647065 \h </w:instrText>
            </w:r>
            <w:r w:rsidR="0098765C">
              <w:rPr>
                <w:noProof/>
                <w:webHidden/>
              </w:rPr>
            </w:r>
            <w:r w:rsidR="0098765C">
              <w:rPr>
                <w:noProof/>
                <w:webHidden/>
              </w:rPr>
              <w:fldChar w:fldCharType="separate"/>
            </w:r>
            <w:r w:rsidR="0098765C">
              <w:rPr>
                <w:noProof/>
                <w:webHidden/>
              </w:rPr>
              <w:t>6</w:t>
            </w:r>
            <w:r w:rsidR="0098765C">
              <w:rPr>
                <w:noProof/>
                <w:webHidden/>
              </w:rPr>
              <w:fldChar w:fldCharType="end"/>
            </w:r>
          </w:hyperlink>
        </w:p>
        <w:p w14:paraId="3CE8566C" w14:textId="769CD4F5" w:rsidR="0098765C" w:rsidRDefault="00000000">
          <w:pPr>
            <w:pStyle w:val="Indholdsfortegnelse2"/>
            <w:tabs>
              <w:tab w:val="right" w:leader="dot" w:pos="8608"/>
            </w:tabs>
            <w:rPr>
              <w:noProof/>
              <w:color w:val="auto"/>
              <w:kern w:val="2"/>
              <w:lang w:eastAsia="da-DK"/>
              <w14:ligatures w14:val="standardContextual"/>
            </w:rPr>
          </w:pPr>
          <w:hyperlink w:anchor="_Toc163647066" w:history="1">
            <w:r w:rsidR="0098765C" w:rsidRPr="001A470C">
              <w:rPr>
                <w:rStyle w:val="Hyperlink"/>
                <w:noProof/>
              </w:rPr>
              <w:t>Laravel's Blade Framework</w:t>
            </w:r>
            <w:r w:rsidR="0098765C">
              <w:rPr>
                <w:noProof/>
                <w:webHidden/>
              </w:rPr>
              <w:tab/>
            </w:r>
            <w:r w:rsidR="0098765C">
              <w:rPr>
                <w:noProof/>
                <w:webHidden/>
              </w:rPr>
              <w:fldChar w:fldCharType="begin"/>
            </w:r>
            <w:r w:rsidR="0098765C">
              <w:rPr>
                <w:noProof/>
                <w:webHidden/>
              </w:rPr>
              <w:instrText xml:space="preserve"> PAGEREF _Toc163647066 \h </w:instrText>
            </w:r>
            <w:r w:rsidR="0098765C">
              <w:rPr>
                <w:noProof/>
                <w:webHidden/>
              </w:rPr>
            </w:r>
            <w:r w:rsidR="0098765C">
              <w:rPr>
                <w:noProof/>
                <w:webHidden/>
              </w:rPr>
              <w:fldChar w:fldCharType="separate"/>
            </w:r>
            <w:r w:rsidR="0098765C">
              <w:rPr>
                <w:noProof/>
                <w:webHidden/>
              </w:rPr>
              <w:t>7</w:t>
            </w:r>
            <w:r w:rsidR="0098765C">
              <w:rPr>
                <w:noProof/>
                <w:webHidden/>
              </w:rPr>
              <w:fldChar w:fldCharType="end"/>
            </w:r>
          </w:hyperlink>
        </w:p>
        <w:p w14:paraId="38483D7C" w14:textId="34698CC6" w:rsidR="0098765C" w:rsidRDefault="00000000">
          <w:pPr>
            <w:pStyle w:val="Indholdsfortegnelse2"/>
            <w:tabs>
              <w:tab w:val="right" w:leader="dot" w:pos="8608"/>
            </w:tabs>
            <w:rPr>
              <w:noProof/>
              <w:color w:val="auto"/>
              <w:kern w:val="2"/>
              <w:lang w:eastAsia="da-DK"/>
              <w14:ligatures w14:val="standardContextual"/>
            </w:rPr>
          </w:pPr>
          <w:hyperlink w:anchor="_Toc163647067" w:history="1">
            <w:r w:rsidR="0098765C" w:rsidRPr="001A470C">
              <w:rPr>
                <w:rStyle w:val="Hyperlink"/>
                <w:noProof/>
              </w:rPr>
              <w:t>Bootstrap</w:t>
            </w:r>
            <w:r w:rsidR="0098765C">
              <w:rPr>
                <w:noProof/>
                <w:webHidden/>
              </w:rPr>
              <w:tab/>
            </w:r>
            <w:r w:rsidR="0098765C">
              <w:rPr>
                <w:noProof/>
                <w:webHidden/>
              </w:rPr>
              <w:fldChar w:fldCharType="begin"/>
            </w:r>
            <w:r w:rsidR="0098765C">
              <w:rPr>
                <w:noProof/>
                <w:webHidden/>
              </w:rPr>
              <w:instrText xml:space="preserve"> PAGEREF _Toc163647067 \h </w:instrText>
            </w:r>
            <w:r w:rsidR="0098765C">
              <w:rPr>
                <w:noProof/>
                <w:webHidden/>
              </w:rPr>
            </w:r>
            <w:r w:rsidR="0098765C">
              <w:rPr>
                <w:noProof/>
                <w:webHidden/>
              </w:rPr>
              <w:fldChar w:fldCharType="separate"/>
            </w:r>
            <w:r w:rsidR="0098765C">
              <w:rPr>
                <w:noProof/>
                <w:webHidden/>
              </w:rPr>
              <w:t>7</w:t>
            </w:r>
            <w:r w:rsidR="0098765C">
              <w:rPr>
                <w:noProof/>
                <w:webHidden/>
              </w:rPr>
              <w:fldChar w:fldCharType="end"/>
            </w:r>
          </w:hyperlink>
        </w:p>
        <w:p w14:paraId="466B8621" w14:textId="3E8C99F6" w:rsidR="0098765C" w:rsidRDefault="00000000">
          <w:pPr>
            <w:pStyle w:val="Indholdsfortegnelse2"/>
            <w:tabs>
              <w:tab w:val="right" w:leader="dot" w:pos="8608"/>
            </w:tabs>
            <w:rPr>
              <w:noProof/>
              <w:color w:val="auto"/>
              <w:kern w:val="2"/>
              <w:lang w:eastAsia="da-DK"/>
              <w14:ligatures w14:val="standardContextual"/>
            </w:rPr>
          </w:pPr>
          <w:hyperlink w:anchor="_Toc163647068" w:history="1">
            <w:r w:rsidR="0098765C" w:rsidRPr="001A470C">
              <w:rPr>
                <w:rStyle w:val="Hyperlink"/>
                <w:noProof/>
              </w:rPr>
              <w:t>NPM</w:t>
            </w:r>
            <w:r w:rsidR="0098765C">
              <w:rPr>
                <w:noProof/>
                <w:webHidden/>
              </w:rPr>
              <w:tab/>
            </w:r>
            <w:r w:rsidR="0098765C">
              <w:rPr>
                <w:noProof/>
                <w:webHidden/>
              </w:rPr>
              <w:fldChar w:fldCharType="begin"/>
            </w:r>
            <w:r w:rsidR="0098765C">
              <w:rPr>
                <w:noProof/>
                <w:webHidden/>
              </w:rPr>
              <w:instrText xml:space="preserve"> PAGEREF _Toc163647068 \h </w:instrText>
            </w:r>
            <w:r w:rsidR="0098765C">
              <w:rPr>
                <w:noProof/>
                <w:webHidden/>
              </w:rPr>
            </w:r>
            <w:r w:rsidR="0098765C">
              <w:rPr>
                <w:noProof/>
                <w:webHidden/>
              </w:rPr>
              <w:fldChar w:fldCharType="separate"/>
            </w:r>
            <w:r w:rsidR="0098765C">
              <w:rPr>
                <w:noProof/>
                <w:webHidden/>
              </w:rPr>
              <w:t>7</w:t>
            </w:r>
            <w:r w:rsidR="0098765C">
              <w:rPr>
                <w:noProof/>
                <w:webHidden/>
              </w:rPr>
              <w:fldChar w:fldCharType="end"/>
            </w:r>
          </w:hyperlink>
        </w:p>
        <w:p w14:paraId="26056FCA" w14:textId="4542D877" w:rsidR="0098765C" w:rsidRDefault="00000000">
          <w:pPr>
            <w:pStyle w:val="Indholdsfortegnelse2"/>
            <w:tabs>
              <w:tab w:val="right" w:leader="dot" w:pos="8608"/>
            </w:tabs>
            <w:rPr>
              <w:noProof/>
              <w:color w:val="auto"/>
              <w:kern w:val="2"/>
              <w:lang w:eastAsia="da-DK"/>
              <w14:ligatures w14:val="standardContextual"/>
            </w:rPr>
          </w:pPr>
          <w:hyperlink w:anchor="_Toc163647069" w:history="1">
            <w:r w:rsidR="0098765C" w:rsidRPr="001A470C">
              <w:rPr>
                <w:rStyle w:val="Hyperlink"/>
                <w:noProof/>
              </w:rPr>
              <w:t>Composer</w:t>
            </w:r>
            <w:r w:rsidR="0098765C">
              <w:rPr>
                <w:noProof/>
                <w:webHidden/>
              </w:rPr>
              <w:tab/>
            </w:r>
            <w:r w:rsidR="0098765C">
              <w:rPr>
                <w:noProof/>
                <w:webHidden/>
              </w:rPr>
              <w:fldChar w:fldCharType="begin"/>
            </w:r>
            <w:r w:rsidR="0098765C">
              <w:rPr>
                <w:noProof/>
                <w:webHidden/>
              </w:rPr>
              <w:instrText xml:space="preserve"> PAGEREF _Toc163647069 \h </w:instrText>
            </w:r>
            <w:r w:rsidR="0098765C">
              <w:rPr>
                <w:noProof/>
                <w:webHidden/>
              </w:rPr>
            </w:r>
            <w:r w:rsidR="0098765C">
              <w:rPr>
                <w:noProof/>
                <w:webHidden/>
              </w:rPr>
              <w:fldChar w:fldCharType="separate"/>
            </w:r>
            <w:r w:rsidR="0098765C">
              <w:rPr>
                <w:noProof/>
                <w:webHidden/>
              </w:rPr>
              <w:t>8</w:t>
            </w:r>
            <w:r w:rsidR="0098765C">
              <w:rPr>
                <w:noProof/>
                <w:webHidden/>
              </w:rPr>
              <w:fldChar w:fldCharType="end"/>
            </w:r>
          </w:hyperlink>
        </w:p>
        <w:p w14:paraId="399E5D05" w14:textId="1E449FE4" w:rsidR="0098765C" w:rsidRDefault="00000000">
          <w:pPr>
            <w:pStyle w:val="Indholdsfortegnelse2"/>
            <w:tabs>
              <w:tab w:val="right" w:leader="dot" w:pos="8608"/>
            </w:tabs>
            <w:rPr>
              <w:noProof/>
              <w:color w:val="auto"/>
              <w:kern w:val="2"/>
              <w:lang w:eastAsia="da-DK"/>
              <w14:ligatures w14:val="standardContextual"/>
            </w:rPr>
          </w:pPr>
          <w:hyperlink w:anchor="_Toc163647070" w:history="1">
            <w:r w:rsidR="0098765C" w:rsidRPr="001A470C">
              <w:rPr>
                <w:rStyle w:val="Hyperlink"/>
                <w:noProof/>
              </w:rPr>
              <w:t>Laravel Sail</w:t>
            </w:r>
            <w:r w:rsidR="0098765C">
              <w:rPr>
                <w:noProof/>
                <w:webHidden/>
              </w:rPr>
              <w:tab/>
            </w:r>
            <w:r w:rsidR="0098765C">
              <w:rPr>
                <w:noProof/>
                <w:webHidden/>
              </w:rPr>
              <w:fldChar w:fldCharType="begin"/>
            </w:r>
            <w:r w:rsidR="0098765C">
              <w:rPr>
                <w:noProof/>
                <w:webHidden/>
              </w:rPr>
              <w:instrText xml:space="preserve"> PAGEREF _Toc163647070 \h </w:instrText>
            </w:r>
            <w:r w:rsidR="0098765C">
              <w:rPr>
                <w:noProof/>
                <w:webHidden/>
              </w:rPr>
            </w:r>
            <w:r w:rsidR="0098765C">
              <w:rPr>
                <w:noProof/>
                <w:webHidden/>
              </w:rPr>
              <w:fldChar w:fldCharType="separate"/>
            </w:r>
            <w:r w:rsidR="0098765C">
              <w:rPr>
                <w:noProof/>
                <w:webHidden/>
              </w:rPr>
              <w:t>8</w:t>
            </w:r>
            <w:r w:rsidR="0098765C">
              <w:rPr>
                <w:noProof/>
                <w:webHidden/>
              </w:rPr>
              <w:fldChar w:fldCharType="end"/>
            </w:r>
          </w:hyperlink>
        </w:p>
        <w:p w14:paraId="0B634AFB" w14:textId="66186F74" w:rsidR="0098765C" w:rsidRDefault="00000000">
          <w:pPr>
            <w:pStyle w:val="Indholdsfortegnelse1"/>
            <w:tabs>
              <w:tab w:val="right" w:leader="dot" w:pos="8608"/>
            </w:tabs>
            <w:rPr>
              <w:noProof/>
              <w:color w:val="auto"/>
              <w:kern w:val="2"/>
              <w:lang w:eastAsia="da-DK"/>
              <w14:ligatures w14:val="standardContextual"/>
            </w:rPr>
          </w:pPr>
          <w:hyperlink w:anchor="_Toc163647071" w:history="1">
            <w:r w:rsidR="0098765C" w:rsidRPr="001A470C">
              <w:rPr>
                <w:rStyle w:val="Hyperlink"/>
                <w:noProof/>
              </w:rPr>
              <w:t>Konklusion</w:t>
            </w:r>
            <w:r w:rsidR="0098765C">
              <w:rPr>
                <w:noProof/>
                <w:webHidden/>
              </w:rPr>
              <w:tab/>
            </w:r>
            <w:r w:rsidR="0098765C">
              <w:rPr>
                <w:noProof/>
                <w:webHidden/>
              </w:rPr>
              <w:fldChar w:fldCharType="begin"/>
            </w:r>
            <w:r w:rsidR="0098765C">
              <w:rPr>
                <w:noProof/>
                <w:webHidden/>
              </w:rPr>
              <w:instrText xml:space="preserve"> PAGEREF _Toc163647071 \h </w:instrText>
            </w:r>
            <w:r w:rsidR="0098765C">
              <w:rPr>
                <w:noProof/>
                <w:webHidden/>
              </w:rPr>
            </w:r>
            <w:r w:rsidR="0098765C">
              <w:rPr>
                <w:noProof/>
                <w:webHidden/>
              </w:rPr>
              <w:fldChar w:fldCharType="separate"/>
            </w:r>
            <w:r w:rsidR="0098765C">
              <w:rPr>
                <w:noProof/>
                <w:webHidden/>
              </w:rPr>
              <w:t>9</w:t>
            </w:r>
            <w:r w:rsidR="0098765C">
              <w:rPr>
                <w:noProof/>
                <w:webHidden/>
              </w:rPr>
              <w:fldChar w:fldCharType="end"/>
            </w:r>
          </w:hyperlink>
        </w:p>
        <w:p w14:paraId="7B404191" w14:textId="39B07DC2" w:rsidR="0098765C" w:rsidRDefault="00000000">
          <w:pPr>
            <w:pStyle w:val="Indholdsfortegnelse1"/>
            <w:tabs>
              <w:tab w:val="right" w:leader="dot" w:pos="8608"/>
            </w:tabs>
            <w:rPr>
              <w:noProof/>
              <w:color w:val="auto"/>
              <w:kern w:val="2"/>
              <w:lang w:eastAsia="da-DK"/>
              <w14:ligatures w14:val="standardContextual"/>
            </w:rPr>
          </w:pPr>
          <w:hyperlink w:anchor="_Toc163647072" w:history="1">
            <w:r w:rsidR="0098765C" w:rsidRPr="001A470C">
              <w:rPr>
                <w:rStyle w:val="Hyperlink"/>
                <w:noProof/>
              </w:rPr>
              <w:t>Bilag</w:t>
            </w:r>
            <w:r w:rsidR="0098765C">
              <w:rPr>
                <w:noProof/>
                <w:webHidden/>
              </w:rPr>
              <w:tab/>
            </w:r>
            <w:r w:rsidR="0098765C">
              <w:rPr>
                <w:noProof/>
                <w:webHidden/>
              </w:rPr>
              <w:fldChar w:fldCharType="begin"/>
            </w:r>
            <w:r w:rsidR="0098765C">
              <w:rPr>
                <w:noProof/>
                <w:webHidden/>
              </w:rPr>
              <w:instrText xml:space="preserve"> PAGEREF _Toc163647072 \h </w:instrText>
            </w:r>
            <w:r w:rsidR="0098765C">
              <w:rPr>
                <w:noProof/>
                <w:webHidden/>
              </w:rPr>
            </w:r>
            <w:r w:rsidR="0098765C">
              <w:rPr>
                <w:noProof/>
                <w:webHidden/>
              </w:rPr>
              <w:fldChar w:fldCharType="separate"/>
            </w:r>
            <w:r w:rsidR="0098765C">
              <w:rPr>
                <w:noProof/>
                <w:webHidden/>
              </w:rPr>
              <w:t>10</w:t>
            </w:r>
            <w:r w:rsidR="0098765C">
              <w:rPr>
                <w:noProof/>
                <w:webHidden/>
              </w:rPr>
              <w:fldChar w:fldCharType="end"/>
            </w:r>
          </w:hyperlink>
        </w:p>
        <w:p w14:paraId="237338CC" w14:textId="6B205554" w:rsidR="00860D3B" w:rsidRDefault="00860D3B">
          <w:r>
            <w:rPr>
              <w:b/>
              <w:bCs/>
            </w:rPr>
            <w:fldChar w:fldCharType="end"/>
          </w:r>
        </w:p>
      </w:sdtContent>
    </w:sdt>
    <w:p w14:paraId="60869F2A" w14:textId="77777777" w:rsidR="00DB77FA" w:rsidRDefault="00DB77FA">
      <w:pPr>
        <w:rPr>
          <w:rFonts w:asciiTheme="majorHAnsi" w:eastAsiaTheme="majorEastAsia" w:hAnsiTheme="majorHAnsi" w:cstheme="majorBidi"/>
          <w:color w:val="3F251D" w:themeColor="accent1"/>
          <w:sz w:val="30"/>
          <w:szCs w:val="30"/>
        </w:rPr>
      </w:pPr>
      <w:r>
        <w:br w:type="page"/>
      </w:r>
    </w:p>
    <w:p w14:paraId="6563AEEB" w14:textId="77777777" w:rsidR="00860D3B" w:rsidRDefault="00860D3B" w:rsidP="00860D3B">
      <w:pPr>
        <w:pStyle w:val="Overskrift1"/>
      </w:pPr>
      <w:bookmarkStart w:id="0" w:name="_Toc163647056"/>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233DDC39" w14:textId="3CE5E80F" w:rsidR="008567FB" w:rsidRDefault="008567FB" w:rsidP="00860D3B">
      <w:bookmarkStart w:id="1" w:name="_Hlk163629494"/>
      <w:r>
        <w:t>Under læsningen kan det være en fordel at have adgang til projektet, det findes frit tilgængeligt via GitHub url:</w:t>
      </w:r>
      <w:r>
        <w:br/>
      </w:r>
      <w:hyperlink r:id="rId9" w:history="1">
        <w:r w:rsidRPr="00BA1F72">
          <w:rPr>
            <w:rStyle w:val="Hyperlink"/>
          </w:rPr>
          <w:t>https://github.com/MichaelAggerholm/Apprentice_Test</w:t>
        </w:r>
      </w:hyperlink>
    </w:p>
    <w:p w14:paraId="7F1CE8E3" w14:textId="77777777" w:rsidR="008567FB" w:rsidRDefault="008567FB" w:rsidP="00860D3B"/>
    <w:p w14:paraId="0E0B7C9A" w14:textId="717D7F77" w:rsidR="00DF2154" w:rsidRDefault="00DF2154" w:rsidP="00DF2154">
      <w:pPr>
        <w:pStyle w:val="Overskrift1"/>
      </w:pPr>
      <w:bookmarkStart w:id="2" w:name="_Toc163647057"/>
      <w:bookmarkEnd w:id="1"/>
      <w:r>
        <w:t>Læsevejledning</w:t>
      </w:r>
      <w:bookmarkEnd w:id="2"/>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02C695E8" w:rsidR="00DF2154" w:rsidRDefault="00EC35A6" w:rsidP="00DF2154">
      <w:r>
        <w:t>Procesrapporten</w:t>
      </w:r>
      <w:r w:rsidR="00DF2154">
        <w:t xml:space="preserve"> </w:t>
      </w:r>
      <w:r>
        <w:t>indeholder information om projektets planlægning, design, udvikling, test og implementering. Procesrapporten giver også en detaljeret beskrivelse af de udfordringer der er stødt på undervejs, samt hvordan jeg har valgt at løse dem.</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3" w:name="_Toc163647058"/>
      <w:r>
        <w:lastRenderedPageBreak/>
        <w:t>Forord</w:t>
      </w:r>
      <w:bookmarkEnd w:id="3"/>
    </w:p>
    <w:p w14:paraId="7A9D5C46" w14:textId="77777777" w:rsidR="001A115A" w:rsidRPr="001A115A" w:rsidRDefault="001A115A" w:rsidP="001A115A">
      <w:r w:rsidRPr="001A115A">
        <w:t>Sidernes Verden – En webshop til salg af eventyrlige bøger, er et projektet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77777777" w:rsidR="001A115A" w:rsidRDefault="001A115A" w:rsidP="0065167F">
      <w:r w:rsidRPr="001A115A">
        <w:t>Med anvendelsen af en SQLite-database opnås der hurtig og effektiv datalagring</w:t>
      </w:r>
      <w:r w:rsidRPr="001A115A">
        <w:rPr>
          <w:rFonts w:ascii="Segoe UI" w:hAnsi="Segoe UI" w:cs="Segoe UI"/>
          <w:color w:val="0D0D0D"/>
          <w:shd w:val="clear" w:color="auto" w:fill="FFFFFF"/>
        </w:rPr>
        <w:t xml:space="preserve"> </w:t>
      </w:r>
      <w:r w:rsidRPr="001A115A">
        <w:t>Dette er særligt relevant for et projekt i denne størrelsesorden, hvor ressourceoptimering er en central faktor.</w:t>
      </w:r>
    </w:p>
    <w:p w14:paraId="2FE818E4" w14:textId="77777777" w:rsidR="001A115A" w:rsidRDefault="001A115A" w:rsidP="0065167F">
      <w:r w:rsidRPr="001A115A">
        <w:t>der blive implementeret en detaljeret hændelseslog, som dokumenterer alle administrative interaktioner på webshoppen</w:t>
      </w:r>
      <w:r>
        <w:t xml:space="preserve"> som </w:t>
      </w:r>
      <w:r w:rsidRPr="001A115A">
        <w:t xml:space="preserve">gør det muligt at identificere, hvilke medarbejdere der har foretaget ændringer i forbindelse med bøger eller andre elementer, hvilket kan være afgørende for at identificere fejl og sikre en </w:t>
      </w:r>
      <w:r>
        <w:t>hurtig rettelse af fejlen, hvilket vil bidrage til højere kvalitet af webshoppen samt bedre brugeroplevelse for kunder samt ansatte.</w:t>
      </w:r>
    </w:p>
    <w:p w14:paraId="66784882" w14:textId="77777777" w:rsidR="001A115A" w:rsidRDefault="001A115A" w:rsidP="0065167F">
      <w:r w:rsidRPr="001A115A">
        <w:t>Endvidere vil der blive fokuseret på implementeringen af en funktion til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4" w:name="_Toc163647059"/>
      <w:r>
        <w:lastRenderedPageBreak/>
        <w:t>Case</w:t>
      </w:r>
      <w:bookmarkEnd w:id="4"/>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5" w:name="_Toc163647060"/>
      <w:r>
        <w:t>Problemformulering</w:t>
      </w:r>
      <w:bookmarkEnd w:id="5"/>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6" w:name="_Toc163647061"/>
      <w:r>
        <w:lastRenderedPageBreak/>
        <w:t>Projektplanlægning</w:t>
      </w:r>
      <w:bookmarkEnd w:id="6"/>
    </w:p>
    <w:p w14:paraId="16D6E8FA" w14:textId="5FC8A7D6"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1017DD">
        <w:t>1</w:t>
      </w:r>
      <w:r w:rsidR="00E60E12">
        <w:t xml:space="preserve"> gang om ugen.</w:t>
      </w:r>
      <w:r w:rsidR="001017DD">
        <w:t xml:space="preserve"> </w:t>
      </w:r>
      <w:r w:rsidR="00E60E12">
        <w:t>Der er taget billede undervejs af Kanban processen, de kan findes via bilag her:</w:t>
      </w:r>
      <w:r w:rsidR="00E60E12">
        <w:br/>
        <w:t>Bilag Kanban fase 1 s. 11</w:t>
      </w:r>
      <w:r w:rsidR="00E60E12">
        <w:br/>
        <w:t>Bilag Kanban fase 2 s. 12</w:t>
      </w:r>
      <w:r w:rsidR="00E60E12">
        <w:br/>
        <w:t>Bilag Kanban endelig fase s. 13</w:t>
      </w:r>
    </w:p>
    <w:p w14:paraId="0214FDBC" w14:textId="0E984E59"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r w:rsidR="00EF7A04">
        <w:t>se</w:t>
      </w:r>
      <w:r w:rsidR="005D6842">
        <w:t xml:space="preserve"> bilag side 213123</w:t>
      </w:r>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9C4A097" w:rsidR="00B46E8B" w:rsidRDefault="00E60E12">
      <w:r>
        <w:t xml:space="preserve"> </w:t>
      </w:r>
      <w:r w:rsidR="00B46E8B">
        <w:t xml:space="preserve">Herefter bliver hver opgave defineret og beskrevet i kravspecifikationen (se dokumenteret kravspecifikation i produktrapport s. 11111),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2222).</w:t>
      </w:r>
    </w:p>
    <w:p w14:paraId="390C12B3" w14:textId="307F0860" w:rsidR="00C56646" w:rsidRDefault="00B46E8B">
      <w:r>
        <w:t>Ved projektstart er der udarbejdet en estimeret tidsplan (se bilag estimeret tidsplan s. 123) som teamet baseret på tidligere erfaring forventer at processen vil forløbe</w:t>
      </w:r>
      <w:r w:rsidR="00C56646">
        <w:t xml:space="preserve"> efter</w:t>
      </w:r>
      <w:r>
        <w:t>, sideløbende udfyldes en realiseret tidsplan for at</w:t>
      </w:r>
      <w:r w:rsidR="00C56646" w:rsidRPr="00C56646">
        <w:rPr>
          <w:rFonts w:ascii="Segoe UI" w:hAnsi="Segoe UI" w:cs="Segoe UI"/>
          <w:color w:val="0D0D0D"/>
          <w:shd w:val="clear" w:color="auto" w:fill="FFFFFF"/>
        </w:rPr>
        <w:t xml:space="preserve"> </w:t>
      </w:r>
      <w:r w:rsidR="00C56646" w:rsidRPr="00C56646">
        <w:t>løbende at følge og dokumentere den faktiske fremdrift</w:t>
      </w:r>
      <w:r w:rsidR="00C56646">
        <w:t xml:space="preserve"> </w:t>
      </w:r>
      <w:r w:rsidR="00C56646" w:rsidRPr="00C56646">
        <w:t>(Se bilag:</w:t>
      </w:r>
      <w:r w:rsidR="00C56646">
        <w:t xml:space="preserve"> realiseret tidsplan</w:t>
      </w:r>
      <w:r w:rsidR="00C56646" w:rsidRPr="00C56646">
        <w:t xml:space="preserve">, s. </w:t>
      </w:r>
      <w:r w:rsidR="00C56646">
        <w:t>123</w:t>
      </w:r>
      <w:r w:rsidR="00C56646" w:rsidRPr="00C56646">
        <w:t xml:space="preserve">13). </w:t>
      </w:r>
    </w:p>
    <w:p w14:paraId="0B68599E" w14:textId="7C2A56A0" w:rsidR="003A3C79" w:rsidRDefault="003A3C79">
      <w:r>
        <w:t xml:space="preserve">I begyndelsen af udviklingsprocessen </w:t>
      </w:r>
      <w:r w:rsidR="001017DD">
        <w:t>er</w:t>
      </w:r>
      <w:r>
        <w:t xml:space="preserve"> der udarbejdet et database-diagram for at sikre, at relationerne og strukturen giver et solidt fundament (se bilag: database diagram s. 21323). Dernæst </w:t>
      </w:r>
      <w:r w:rsidR="001017DD">
        <w:t>et</w:t>
      </w:r>
      <w:r>
        <w:t xml:space="preserve"> klassediagramfor at give et overblik over de controllers og klasser der skal oprettes i backend (se bilag: klassediagram, s. 213213123).</w:t>
      </w:r>
    </w:p>
    <w:p w14:paraId="7E213EB0" w14:textId="1959AB45"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 </w:t>
      </w:r>
      <w:r w:rsidR="001017DD">
        <w:t>Denne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05E5C17B" w:rsidR="0098765C" w:rsidRPr="00F67B41" w:rsidRDefault="00B74FD2">
      <w:r>
        <w:t>Under hele projektforløbet bliver der ført en logbog, hvor daglige opgaver og eventuelle udfordringer bliver dokumenteret (se bilag: logbog, s. 213123).</w:t>
      </w:r>
      <w:bookmarkStart w:id="7" w:name="_Toc163647062"/>
      <w:r w:rsidR="0098765C">
        <w:br w:type="page"/>
      </w:r>
    </w:p>
    <w:p w14:paraId="0C0993E8" w14:textId="41676422" w:rsidR="00B74FD2" w:rsidRDefault="00B74FD2" w:rsidP="00B74FD2">
      <w:pPr>
        <w:pStyle w:val="Overskrift1"/>
      </w:pPr>
      <w:r>
        <w:lastRenderedPageBreak/>
        <w:t>Metodevalg og teknologi</w:t>
      </w:r>
      <w:bookmarkEnd w:id="7"/>
    </w:p>
    <w:p w14:paraId="133CF31D" w14:textId="77777777" w:rsidR="00B74FD2" w:rsidRDefault="00B74FD2" w:rsidP="00B74FD2">
      <w:r w:rsidRPr="00B74FD2">
        <w:t>I forbindelse med projektet er der truffet beslutninger vedrørende valg af metoder og teknologier. Disse valg og overvejelserne bag dem vil blive uddybet i det følgende afsnit.</w:t>
      </w:r>
    </w:p>
    <w:p w14:paraId="5A2613F5" w14:textId="77777777" w:rsidR="00953156" w:rsidRDefault="00953156" w:rsidP="00B74FD2">
      <w:pPr>
        <w:pStyle w:val="Overskrift2"/>
      </w:pPr>
    </w:p>
    <w:p w14:paraId="6D0F3660" w14:textId="0EA7D82D" w:rsidR="00953156" w:rsidRDefault="00953156" w:rsidP="00B74FD2">
      <w:pPr>
        <w:pStyle w:val="Overskrift2"/>
      </w:pPr>
      <w:bookmarkStart w:id="8" w:name="_Toc163647063"/>
      <w:r>
        <w:t>PHP</w:t>
      </w:r>
      <w:bookmarkEnd w:id="8"/>
    </w:p>
    <w:p w14:paraId="683795D7" w14:textId="7FED175A" w:rsidR="00953156" w:rsidRDefault="00953156" w:rsidP="00953156">
      <w:r w:rsidRPr="00953156">
        <w:t>PHP er blevet valgt som hovedsproget til udviklingen af dette projekt af flere årsager. For det første har PHP en lang historie inden for webudvikling og har vist sig at være pålideligt og skalerbart til opbygning af komplekse webapplikationer. Derudover har PHP et stort udviklermiljø og et væld af dokumentation og ressourcer, hvilket gør det nemt at finde løsninger og få hjælp, når det er nødvendigt.</w:t>
      </w:r>
    </w:p>
    <w:p w14:paraId="352263E9" w14:textId="77777777" w:rsidR="00953156" w:rsidRPr="00953156" w:rsidRDefault="00953156" w:rsidP="00953156"/>
    <w:p w14:paraId="5963B4AA" w14:textId="01D8966B" w:rsidR="00B74FD2" w:rsidRDefault="00B74FD2" w:rsidP="00B74FD2">
      <w:pPr>
        <w:pStyle w:val="Overskrift2"/>
      </w:pPr>
      <w:bookmarkStart w:id="9" w:name="_Toc163647064"/>
      <w:r>
        <w:t>GitHub</w:t>
      </w:r>
      <w:bookmarkEnd w:id="9"/>
    </w:p>
    <w:p w14:paraId="7E02FC43" w14:textId="77F96F82" w:rsidR="00E5599D" w:rsidRDefault="00E5599D" w:rsidP="00E5599D">
      <w:r w:rsidRPr="00E5599D">
        <w:t>GitHub er en</w:t>
      </w:r>
      <w:r>
        <w:t xml:space="preserve"> onlineplatform, der 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 som sikrer en konstant kvalitetskontrol og fejlfinding i projektet.</w:t>
      </w:r>
    </w:p>
    <w:p w14:paraId="6B9AED9D" w14:textId="77777777"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12DCE31A" w14:textId="77777777" w:rsidR="00896220" w:rsidRDefault="00896220" w:rsidP="00896220"/>
    <w:p w14:paraId="138D262E" w14:textId="319A9899" w:rsidR="00953156" w:rsidRDefault="00953156" w:rsidP="00896220">
      <w:pPr>
        <w:pStyle w:val="Overskrift2"/>
      </w:pPr>
      <w:bookmarkStart w:id="10" w:name="_Toc163647065"/>
      <w:r>
        <w:t>Laravel</w:t>
      </w:r>
      <w:bookmarkEnd w:id="10"/>
    </w:p>
    <w:p w14:paraId="5C0E1F35" w14:textId="7C333A3B"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 xml:space="preserve">effektiv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344BEE4F" w14:textId="77777777" w:rsidR="00896220" w:rsidRDefault="00896220" w:rsidP="00953156"/>
    <w:p w14:paraId="3D638CF8" w14:textId="58078A27" w:rsidR="00953156" w:rsidRPr="00953156" w:rsidRDefault="00953156" w:rsidP="00953156">
      <w:r>
        <w:br w:type="page"/>
      </w:r>
    </w:p>
    <w:p w14:paraId="13602C11" w14:textId="77777777" w:rsidR="00896220" w:rsidRDefault="00896220" w:rsidP="00896220">
      <w:pPr>
        <w:pStyle w:val="Overskrift2"/>
      </w:pPr>
      <w:bookmarkStart w:id="11" w:name="_Toc163647066"/>
      <w:r w:rsidRPr="00953156">
        <w:lastRenderedPageBreak/>
        <w:t>Laravel's Blade Framework</w:t>
      </w:r>
      <w:bookmarkEnd w:id="11"/>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0CDDC671" w14:textId="7F89896B"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6C086826" w14:textId="77777777" w:rsidR="00896220" w:rsidRDefault="00896220" w:rsidP="00896220"/>
    <w:p w14:paraId="00F98AEC" w14:textId="77777777" w:rsidR="00896220" w:rsidRDefault="00896220" w:rsidP="00896220">
      <w:pPr>
        <w:pStyle w:val="Overskrift2"/>
      </w:pPr>
      <w:bookmarkStart w:id="12" w:name="_Toc163647067"/>
      <w:r>
        <w:t>Bootstrap</w:t>
      </w:r>
      <w:bookmarkEnd w:id="12"/>
    </w:p>
    <w:p w14:paraId="6EC861E6" w14:textId="55A9ED35"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af kode. Desuden tilbyder Bootstrap mange tilpasningsmuligheder kun ved hjælp af tilføjelser af klasser</w:t>
      </w:r>
      <w:r w:rsidR="002C27F5">
        <w:t>,</w:t>
      </w:r>
      <w:r>
        <w:t xml:space="preserve"> s</w:t>
      </w:r>
      <w:r w:rsidR="002C27F5">
        <w:t>om</w:t>
      </w:r>
      <w:r>
        <w:t xml:space="preserve"> gør det simpelt at opstille design.</w:t>
      </w:r>
    </w:p>
    <w:p w14:paraId="5148451E" w14:textId="77777777" w:rsidR="00896220" w:rsidRDefault="00896220" w:rsidP="00896220"/>
    <w:p w14:paraId="66678D45" w14:textId="77777777" w:rsidR="00896220" w:rsidRDefault="00896220" w:rsidP="00896220">
      <w:pPr>
        <w:pStyle w:val="Overskrift2"/>
      </w:pPr>
      <w:bookmarkStart w:id="13" w:name="_Toc163647068"/>
      <w:r>
        <w:t>NPM</w:t>
      </w:r>
      <w:bookmarkEnd w:id="13"/>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0C3EAC3A" w14:textId="77777777" w:rsidR="00F41B11" w:rsidRDefault="00F41B11" w:rsidP="00896220"/>
    <w:p w14:paraId="499F92AD" w14:textId="77777777" w:rsidR="00F41B11" w:rsidRDefault="00F41B11">
      <w:pPr>
        <w:rPr>
          <w:rFonts w:asciiTheme="majorHAnsi" w:eastAsiaTheme="majorEastAsia" w:hAnsiTheme="majorHAnsi" w:cstheme="majorBidi"/>
          <w:color w:val="3F251D" w:themeColor="accent1"/>
          <w:sz w:val="28"/>
        </w:rPr>
      </w:pPr>
      <w:r>
        <w:br w:type="page"/>
      </w:r>
    </w:p>
    <w:p w14:paraId="771EC06A" w14:textId="1A79B19D" w:rsidR="00F41B11" w:rsidRDefault="00F41B11" w:rsidP="00F41B11">
      <w:pPr>
        <w:pStyle w:val="Overskrift2"/>
      </w:pPr>
      <w:bookmarkStart w:id="14" w:name="_Toc163647069"/>
      <w:r>
        <w:lastRenderedPageBreak/>
        <w:t>Composer</w:t>
      </w:r>
      <w:bookmarkEnd w:id="14"/>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4A24483F"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 (Link til logging library)</w:t>
      </w:r>
      <w:r w:rsidR="002C27F5">
        <w:t xml:space="preserve">, eller den specielt integrerede debug bar som </w:t>
      </w:r>
      <w:r w:rsidR="00235FAF">
        <w:t>der er gjort nytte af under udviklingsfasen for effektivt at fejlsøge under udfordringer (link til debug bar library)</w:t>
      </w:r>
    </w:p>
    <w:p w14:paraId="065BF18D" w14:textId="6B178D41"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287753AD" w14:textId="77777777" w:rsidR="00F41B11" w:rsidRDefault="00F41B11" w:rsidP="00F41B11"/>
    <w:p w14:paraId="2FE1B136" w14:textId="77777777" w:rsidR="00F41B11" w:rsidRDefault="00F41B11" w:rsidP="00F41B11">
      <w:pPr>
        <w:pStyle w:val="Overskrift2"/>
      </w:pPr>
      <w:bookmarkStart w:id="15" w:name="_Toc163647070"/>
      <w:r>
        <w:t>Laravel Sail</w:t>
      </w:r>
      <w:bookmarkEnd w:id="15"/>
    </w:p>
    <w:p w14:paraId="1529FE88" w14:textId="3CA8FC70" w:rsidR="00F41B11" w:rsidRDefault="00F41B11" w:rsidP="00F41B11">
      <w:r>
        <w:t xml:space="preserve">Sail er Laravel’s indbyggede Docker-miljø som gør det nemt at opsætte og køre projektet i et isoleret og konsistent udviklingsmiljø uanset hvilket system </w:t>
      </w:r>
      <w:r w:rsidR="00235FAF">
        <w:t>der arbejdes</w:t>
      </w:r>
      <w:r>
        <w:t xml:space="preserve"> på, samt når projektet skal gå live på en web server. </w:t>
      </w:r>
    </w:p>
    <w:p w14:paraId="31D9A544" w14:textId="163B39A5" w:rsidR="003B3240" w:rsidRDefault="0098765C">
      <w:r>
        <w:t>Ved hjælp af Sail er det muligt at starte hele Laravel projektet op, med installation of composer pakker og lignende</w:t>
      </w:r>
      <w:r w:rsidR="00235FAF">
        <w:t xml:space="preserve"> afhængigheder</w:t>
      </w:r>
      <w:r>
        <w:t xml:space="preserve">, alt sammen ved hjælp af én enkelt kommando og på </w:t>
      </w:r>
      <w:r w:rsidR="00235FAF">
        <w:t>ganske kort tid</w:t>
      </w:r>
      <w:r>
        <w:t>.</w:t>
      </w:r>
    </w:p>
    <w:p w14:paraId="4B1A5BE4" w14:textId="77777777" w:rsidR="003B3240" w:rsidRDefault="003B3240"/>
    <w:p w14:paraId="738F2497" w14:textId="77777777" w:rsidR="003B3240" w:rsidRDefault="003B3240" w:rsidP="003B3240">
      <w:pPr>
        <w:pStyle w:val="Overskrift2"/>
      </w:pPr>
      <w:r>
        <w:t>Stripe</w:t>
      </w:r>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77777777"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35FAF">
        <w:t xml:space="preserve"> (Link til Stripe dokumentation / panel).</w:t>
      </w:r>
    </w:p>
    <w:p w14:paraId="13997DA0" w14:textId="77777777" w:rsidR="006337F7" w:rsidRDefault="006337F7" w:rsidP="00B5066C"/>
    <w:p w14:paraId="64CAD742" w14:textId="77777777" w:rsidR="006337F7" w:rsidRDefault="006337F7" w:rsidP="00B5066C"/>
    <w:p w14:paraId="204C8929" w14:textId="77777777" w:rsidR="006337F7" w:rsidRDefault="006337F7">
      <w:r>
        <w:br w:type="page"/>
      </w:r>
    </w:p>
    <w:p w14:paraId="44239530" w14:textId="77777777" w:rsidR="007F695C" w:rsidRDefault="006337F7" w:rsidP="00B5066C">
      <w:r>
        <w:lastRenderedPageBreak/>
        <w:t xml:space="preserve">Hvor skal jeg evt. nævne at der er brugt </w:t>
      </w:r>
      <w:proofErr w:type="spellStart"/>
      <w:r>
        <w:t>softdeletes</w:t>
      </w:r>
      <w:proofErr w:type="spellEnd"/>
      <w:r>
        <w:t>, sikkerheden ved at benytte nøgler i en .</w:t>
      </w:r>
      <w:proofErr w:type="spellStart"/>
      <w:r>
        <w:t>env</w:t>
      </w:r>
      <w:proofErr w:type="spellEnd"/>
      <w:r>
        <w:t xml:space="preserve"> fil, at projektet benytter stripe-php pakken installeret via composer, At projektet benytter factories og seeders til nemt at </w:t>
      </w:r>
      <w:proofErr w:type="spellStart"/>
      <w:r>
        <w:t>populere</w:t>
      </w:r>
      <w:proofErr w:type="spellEnd"/>
      <w:r>
        <w:t xml:space="preserve"> webshoppen med test data, </w:t>
      </w:r>
      <w:r w:rsidR="00B839CD">
        <w:t xml:space="preserve">hvilke designmønstre den benytter </w:t>
      </w:r>
      <w:r>
        <w:t xml:space="preserve">og fortælle at siden ikke er nået at blive gjort fuldt ud responsiv, at ikke alt er færdig ift. Opsætning af </w:t>
      </w:r>
      <w:proofErr w:type="spellStart"/>
      <w:r>
        <w:t>edit</w:t>
      </w:r>
      <w:proofErr w:type="spellEnd"/>
      <w:r>
        <w:t xml:space="preserve"> og permanent delete, og at </w:t>
      </w:r>
      <w:proofErr w:type="spellStart"/>
      <w:r>
        <w:t>softdelete</w:t>
      </w:r>
      <w:proofErr w:type="spellEnd"/>
      <w:r>
        <w:t xml:space="preserve"> p.t ikke er opsat til at understøtte </w:t>
      </w:r>
      <w:proofErr w:type="spellStart"/>
      <w:r>
        <w:t>cascading</w:t>
      </w:r>
      <w:proofErr w:type="spellEnd"/>
      <w:r>
        <w:t xml:space="preserve"> </w:t>
      </w:r>
      <w:proofErr w:type="spellStart"/>
      <w:r>
        <w:t>soft</w:t>
      </w:r>
      <w:proofErr w:type="spellEnd"/>
      <w:r>
        <w:t xml:space="preserve">-delete? </w:t>
      </w:r>
    </w:p>
    <w:p w14:paraId="5A31DA21" w14:textId="77777777" w:rsidR="007F695C" w:rsidRDefault="007F695C" w:rsidP="00B5066C"/>
    <w:p w14:paraId="098FA19E" w14:textId="2922D451" w:rsidR="006E3920" w:rsidRPr="0098765C" w:rsidRDefault="007F695C" w:rsidP="00B5066C">
      <w:pPr>
        <w:rPr>
          <w:sz w:val="32"/>
          <w:szCs w:val="30"/>
        </w:rPr>
      </w:pPr>
      <w:r>
        <w:t xml:space="preserve">Inkludere </w:t>
      </w:r>
      <w:proofErr w:type="spellStart"/>
      <w:r>
        <w:t>postman</w:t>
      </w:r>
      <w:proofErr w:type="spellEnd"/>
      <w:r>
        <w:t xml:space="preserve"> som test af </w:t>
      </w:r>
      <w:proofErr w:type="spellStart"/>
      <w:r>
        <w:t>endpoints</w:t>
      </w:r>
      <w:proofErr w:type="spellEnd"/>
      <w:r>
        <w:t xml:space="preserve">? </w:t>
      </w:r>
      <w:r w:rsidR="00A326F0">
        <w:t xml:space="preserve">Noget med at man kan automatisere test af </w:t>
      </w:r>
      <w:proofErr w:type="spellStart"/>
      <w:r w:rsidR="00A326F0">
        <w:t>endpoints</w:t>
      </w:r>
      <w:proofErr w:type="spellEnd"/>
      <w:r w:rsidR="00A326F0">
        <w:t xml:space="preserve"> via </w:t>
      </w:r>
      <w:proofErr w:type="spellStart"/>
      <w:r w:rsidR="00A326F0">
        <w:t>postman</w:t>
      </w:r>
      <w:proofErr w:type="spellEnd"/>
      <w:r w:rsidR="00A326F0">
        <w:t xml:space="preserve">? </w:t>
      </w:r>
      <w:r w:rsidR="009E654A">
        <w:t xml:space="preserve">– bøvlet! Så skal CSRF tokens disables mens der køres tests. </w:t>
      </w:r>
      <w:r w:rsidR="006E3920">
        <w:br w:type="page"/>
      </w:r>
    </w:p>
    <w:p w14:paraId="0605E60C" w14:textId="320C327E" w:rsidR="006E3920" w:rsidRDefault="006E3920" w:rsidP="006E3920">
      <w:pPr>
        <w:pStyle w:val="Overskrift1"/>
      </w:pPr>
      <w:bookmarkStart w:id="16" w:name="_Toc163647071"/>
      <w:r>
        <w:lastRenderedPageBreak/>
        <w:t>Konklusion</w:t>
      </w:r>
      <w:bookmarkEnd w:id="16"/>
    </w:p>
    <w:p w14:paraId="4307F8CB" w14:textId="77777777" w:rsidR="007E78D3" w:rsidRDefault="007E78D3">
      <w:r>
        <w:br w:type="page"/>
      </w:r>
    </w:p>
    <w:p w14:paraId="23E06E39" w14:textId="7D7AB30E" w:rsidR="007E78D3" w:rsidRDefault="007E78D3" w:rsidP="007E78D3">
      <w:pPr>
        <w:pStyle w:val="Overskrift1"/>
      </w:pPr>
      <w:r>
        <w:lastRenderedPageBreak/>
        <w:t>Diskussion</w:t>
      </w:r>
    </w:p>
    <w:p w14:paraId="429BD051" w14:textId="54BBC882" w:rsidR="006E3920" w:rsidRDefault="006E3920">
      <w:r>
        <w:br w:type="page"/>
      </w:r>
    </w:p>
    <w:p w14:paraId="3A60B816" w14:textId="77777777" w:rsidR="0098765C" w:rsidRDefault="0098765C" w:rsidP="0098765C">
      <w:pPr>
        <w:pStyle w:val="Overskrift2"/>
      </w:pPr>
      <w:bookmarkStart w:id="17" w:name="_Toc163647072"/>
      <w:r>
        <w:lastRenderedPageBreak/>
        <w:t>Referencer</w:t>
      </w:r>
    </w:p>
    <w:p w14:paraId="5E52526F" w14:textId="587923D6" w:rsidR="0098765C" w:rsidRDefault="0098765C" w:rsidP="0098765C">
      <w:pPr>
        <w:rPr>
          <w:rFonts w:eastAsiaTheme="majorEastAsia"/>
          <w:sz w:val="32"/>
          <w:szCs w:val="30"/>
        </w:rPr>
      </w:pPr>
      <w:r>
        <w:br w:type="page"/>
      </w:r>
    </w:p>
    <w:p w14:paraId="2AD09BB5" w14:textId="6D332654" w:rsidR="006E3920" w:rsidRDefault="006E3920" w:rsidP="006E3920">
      <w:pPr>
        <w:pStyle w:val="Overskrift1"/>
      </w:pPr>
      <w:r>
        <w:lastRenderedPageBreak/>
        <w:t>Bilag</w:t>
      </w:r>
      <w:bookmarkEnd w:id="17"/>
    </w:p>
    <w:p w14:paraId="3419D854" w14:textId="749424A1" w:rsidR="007C38FB" w:rsidRPr="007C38FB" w:rsidRDefault="007C38FB" w:rsidP="007C38FB">
      <w:r>
        <w:t xml:space="preserve">Herunder findes bilag. </w:t>
      </w:r>
    </w:p>
    <w:p w14:paraId="79D6A4A9" w14:textId="77777777" w:rsidR="00105518" w:rsidRPr="00105518" w:rsidRDefault="00105518" w:rsidP="00105518"/>
    <w:p w14:paraId="018C0B3C" w14:textId="77777777" w:rsidR="00105518" w:rsidRDefault="00105518" w:rsidP="00105518">
      <w:pPr>
        <w:rPr>
          <w:b/>
          <w:bCs/>
          <w:sz w:val="28"/>
          <w:szCs w:val="28"/>
        </w:rPr>
      </w:pPr>
      <w:r w:rsidRPr="00105518">
        <w:rPr>
          <w:b/>
          <w:bCs/>
          <w:sz w:val="28"/>
          <w:szCs w:val="28"/>
        </w:rPr>
        <w:t>Mindmap</w:t>
      </w:r>
    </w:p>
    <w:p w14:paraId="7D131AEE" w14:textId="2DA8D12C" w:rsidR="00B70020" w:rsidRPr="00B70020" w:rsidRDefault="00B70020" w:rsidP="00105518">
      <w:r>
        <w:t xml:space="preserve">Også tilgængeligt via url: </w:t>
      </w:r>
      <w:hyperlink r:id="rId10"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11"/>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r>
        <w:rPr>
          <w:b/>
          <w:bCs/>
          <w:sz w:val="28"/>
          <w:szCs w:val="28"/>
        </w:rPr>
        <w:lastRenderedPageBreak/>
        <w:t>Databasediagram</w:t>
      </w:r>
    </w:p>
    <w:p w14:paraId="3265B75E" w14:textId="6CB6155C" w:rsidR="00CC6723" w:rsidRDefault="00CC6723" w:rsidP="00CC6723">
      <w:r>
        <w:t xml:space="preserve">Også tilgængeligt via url: </w:t>
      </w:r>
      <w:hyperlink r:id="rId12"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13"/>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r>
        <w:rPr>
          <w:b/>
          <w:bCs/>
          <w:sz w:val="28"/>
          <w:szCs w:val="28"/>
        </w:rPr>
        <w:lastRenderedPageBreak/>
        <w:t>Klassediagram</w:t>
      </w:r>
    </w:p>
    <w:p w14:paraId="3C6C2AF6" w14:textId="3730B8A3" w:rsidR="00CC6723" w:rsidRPr="00B70020" w:rsidRDefault="00CC6723" w:rsidP="00CC6723">
      <w:r>
        <w:t xml:space="preserve">Også tilgængeligt via url: </w:t>
      </w:r>
      <w:hyperlink r:id="rId14"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15"/>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r w:rsidRPr="008D3862">
        <w:rPr>
          <w:b/>
          <w:bCs/>
          <w:sz w:val="28"/>
          <w:szCs w:val="28"/>
        </w:rPr>
        <w:lastRenderedPageBreak/>
        <w:t>Kanban Fase 1 – opstart af projekt</w:t>
      </w:r>
    </w:p>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16"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17"/>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rPr>
      </w:pPr>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rPr>
      </w:pPr>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F29BB81" w14:textId="77777777" w:rsidR="00B105FC" w:rsidRDefault="00B105FC">
      <w:pPr>
        <w:rPr>
          <w:b/>
          <w:bCs/>
        </w:rPr>
      </w:pPr>
      <w:r>
        <w:rPr>
          <w:b/>
          <w:bCs/>
        </w:rPr>
        <w:br w:type="page"/>
      </w:r>
    </w:p>
    <w:p w14:paraId="09A54CB1" w14:textId="087E831B" w:rsidR="00B105FC" w:rsidRDefault="00B105FC" w:rsidP="00B105FC">
      <w:pPr>
        <w:rPr>
          <w:b/>
          <w:bCs/>
          <w:sz w:val="28"/>
          <w:szCs w:val="28"/>
        </w:rPr>
      </w:pPr>
      <w:r>
        <w:rPr>
          <w:b/>
          <w:bCs/>
          <w:sz w:val="28"/>
          <w:szCs w:val="28"/>
        </w:rPr>
        <w:lastRenderedPageBreak/>
        <w:t>Pipelines kørsel</w:t>
      </w:r>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676F4499" w14:textId="1886E253" w:rsidR="00CC6723" w:rsidRPr="008D3862" w:rsidRDefault="00CC6723">
      <w:pPr>
        <w:rPr>
          <w:rFonts w:asciiTheme="majorHAnsi" w:eastAsiaTheme="majorEastAsia" w:hAnsiTheme="majorHAnsi" w:cstheme="majorBidi"/>
          <w:b/>
          <w:bCs/>
          <w:color w:val="3F251D" w:themeColor="accent1"/>
          <w:sz w:val="32"/>
          <w:szCs w:val="30"/>
        </w:rPr>
      </w:pPr>
      <w:r w:rsidRPr="008D3862">
        <w:rPr>
          <w:b/>
          <w:bCs/>
        </w:rPr>
        <w:br w:type="page"/>
      </w:r>
    </w:p>
    <w:p w14:paraId="48F9810F" w14:textId="0DED6603" w:rsidR="00F67B41" w:rsidRDefault="00F67B41" w:rsidP="00F67B41">
      <w:pPr>
        <w:pStyle w:val="Overskrift1"/>
      </w:pPr>
      <w:r>
        <w:lastRenderedPageBreak/>
        <w:t>Logbog</w:t>
      </w:r>
    </w:p>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77777777" w:rsidR="00F67B41" w:rsidRDefault="00F67B41" w:rsidP="00F67B41">
      <w:pPr>
        <w:rPr>
          <w:b/>
          <w:bCs/>
          <w:sz w:val="24"/>
          <w:szCs w:val="24"/>
        </w:rPr>
      </w:pPr>
    </w:p>
    <w:p w14:paraId="5E52EBD4" w14:textId="786E69DF" w:rsidR="00F67B41" w:rsidRDefault="00F67B41" w:rsidP="00F67B41">
      <w:pPr>
        <w:rPr>
          <w:b/>
          <w:bCs/>
          <w:sz w:val="24"/>
          <w:szCs w:val="24"/>
        </w:rPr>
      </w:pPr>
      <w:r>
        <w:rPr>
          <w:b/>
          <w:bCs/>
          <w:sz w:val="24"/>
          <w:szCs w:val="24"/>
        </w:rPr>
        <w:t>23/04 – Tirsdag</w:t>
      </w:r>
    </w:p>
    <w:p w14:paraId="379FCB44" w14:textId="77777777" w:rsidR="00F67B41" w:rsidRDefault="00F67B41" w:rsidP="00F67B41">
      <w:pPr>
        <w:rPr>
          <w:b/>
          <w:bCs/>
          <w:sz w:val="24"/>
          <w:szCs w:val="24"/>
        </w:rPr>
      </w:pPr>
    </w:p>
    <w:p w14:paraId="478AE56B" w14:textId="32A82B85" w:rsidR="00F67B41" w:rsidRDefault="00F67B41" w:rsidP="00F67B41">
      <w:pPr>
        <w:rPr>
          <w:b/>
          <w:bCs/>
          <w:sz w:val="24"/>
          <w:szCs w:val="24"/>
        </w:rPr>
      </w:pPr>
      <w:r>
        <w:rPr>
          <w:b/>
          <w:bCs/>
          <w:sz w:val="24"/>
          <w:szCs w:val="24"/>
        </w:rPr>
        <w:t>24/04 – Onsdag</w:t>
      </w:r>
    </w:p>
    <w:p w14:paraId="3DA48A87" w14:textId="77777777" w:rsidR="00F67B41" w:rsidRDefault="00F67B41" w:rsidP="00F67B41">
      <w:pPr>
        <w:rPr>
          <w:b/>
          <w:bCs/>
          <w:sz w:val="24"/>
          <w:szCs w:val="24"/>
        </w:rPr>
      </w:pPr>
    </w:p>
    <w:p w14:paraId="54B3CF61" w14:textId="1D72AD83" w:rsidR="00F67B41" w:rsidRDefault="00F67B41" w:rsidP="00F67B41">
      <w:pPr>
        <w:rPr>
          <w:b/>
          <w:bCs/>
          <w:sz w:val="24"/>
          <w:szCs w:val="24"/>
        </w:rPr>
      </w:pPr>
      <w:r>
        <w:rPr>
          <w:b/>
          <w:bCs/>
          <w:sz w:val="24"/>
          <w:szCs w:val="24"/>
        </w:rPr>
        <w:t>25/04 – Torsdag</w:t>
      </w:r>
    </w:p>
    <w:p w14:paraId="0A547866" w14:textId="77777777" w:rsidR="00F67B41" w:rsidRDefault="00F67B41" w:rsidP="00F67B41">
      <w:pPr>
        <w:rPr>
          <w:b/>
          <w:bCs/>
          <w:sz w:val="24"/>
          <w:szCs w:val="24"/>
        </w:rPr>
      </w:pPr>
    </w:p>
    <w:p w14:paraId="1E689143" w14:textId="03CFECB5" w:rsidR="00F67B41" w:rsidRDefault="00F67B41" w:rsidP="00F67B41">
      <w:pPr>
        <w:rPr>
          <w:b/>
          <w:bCs/>
          <w:sz w:val="24"/>
          <w:szCs w:val="24"/>
        </w:rPr>
      </w:pPr>
      <w:r>
        <w:rPr>
          <w:b/>
          <w:bCs/>
          <w:sz w:val="24"/>
          <w:szCs w:val="24"/>
        </w:rPr>
        <w:t>26/04 – Fredag</w:t>
      </w:r>
    </w:p>
    <w:p w14:paraId="6212F68B" w14:textId="77777777" w:rsidR="00F67B41" w:rsidRDefault="00F67B41" w:rsidP="00F67B41">
      <w:pPr>
        <w:rPr>
          <w:b/>
          <w:bCs/>
          <w:sz w:val="24"/>
          <w:szCs w:val="24"/>
        </w:rPr>
      </w:pPr>
    </w:p>
    <w:p w14:paraId="74D7620D" w14:textId="73C9DC5A" w:rsidR="00F67B41" w:rsidRDefault="00F67B41" w:rsidP="00F67B41">
      <w:pPr>
        <w:rPr>
          <w:b/>
          <w:bCs/>
          <w:sz w:val="24"/>
          <w:szCs w:val="24"/>
        </w:rPr>
      </w:pPr>
      <w:r>
        <w:rPr>
          <w:b/>
          <w:bCs/>
          <w:sz w:val="24"/>
          <w:szCs w:val="24"/>
        </w:rPr>
        <w:lastRenderedPageBreak/>
        <w:t>29/04 – Mandag</w:t>
      </w:r>
    </w:p>
    <w:p w14:paraId="450BF7D5" w14:textId="77777777" w:rsidR="00F67B41" w:rsidRDefault="00F67B41" w:rsidP="00F67B41">
      <w:pPr>
        <w:rPr>
          <w:b/>
          <w:bCs/>
          <w:sz w:val="24"/>
          <w:szCs w:val="24"/>
        </w:rPr>
      </w:pP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A436A4">
      <w:footerReference w:type="default" r:id="rId20"/>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4CBB8" w14:textId="77777777" w:rsidR="00A436A4" w:rsidRDefault="00A436A4">
      <w:pPr>
        <w:spacing w:before="0" w:after="0" w:line="240" w:lineRule="auto"/>
      </w:pPr>
      <w:r>
        <w:separator/>
      </w:r>
    </w:p>
  </w:endnote>
  <w:endnote w:type="continuationSeparator" w:id="0">
    <w:p w14:paraId="4A136AE9" w14:textId="77777777" w:rsidR="00A436A4" w:rsidRDefault="00A436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5F881" w14:textId="77777777" w:rsidR="00A436A4" w:rsidRDefault="00A436A4">
      <w:pPr>
        <w:spacing w:before="0" w:after="0" w:line="240" w:lineRule="auto"/>
      </w:pPr>
      <w:r>
        <w:separator/>
      </w:r>
    </w:p>
  </w:footnote>
  <w:footnote w:type="continuationSeparator" w:id="0">
    <w:p w14:paraId="23B32FC1" w14:textId="77777777" w:rsidR="00A436A4" w:rsidRDefault="00A436A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6304B"/>
    <w:rsid w:val="000748AA"/>
    <w:rsid w:val="000C2A8D"/>
    <w:rsid w:val="001017DD"/>
    <w:rsid w:val="00105498"/>
    <w:rsid w:val="00105518"/>
    <w:rsid w:val="00115EB4"/>
    <w:rsid w:val="001638F6"/>
    <w:rsid w:val="001949FD"/>
    <w:rsid w:val="00197941"/>
    <w:rsid w:val="001A115A"/>
    <w:rsid w:val="001A1214"/>
    <w:rsid w:val="001A2000"/>
    <w:rsid w:val="001A6987"/>
    <w:rsid w:val="001D3CD1"/>
    <w:rsid w:val="00201A97"/>
    <w:rsid w:val="0022145A"/>
    <w:rsid w:val="00222BC1"/>
    <w:rsid w:val="00235FAF"/>
    <w:rsid w:val="00244063"/>
    <w:rsid w:val="00250D00"/>
    <w:rsid w:val="00257E30"/>
    <w:rsid w:val="00275691"/>
    <w:rsid w:val="002C27F5"/>
    <w:rsid w:val="002C7A99"/>
    <w:rsid w:val="002D41E2"/>
    <w:rsid w:val="002F05A2"/>
    <w:rsid w:val="003051B8"/>
    <w:rsid w:val="003209D6"/>
    <w:rsid w:val="00327B7C"/>
    <w:rsid w:val="00334A73"/>
    <w:rsid w:val="003422FF"/>
    <w:rsid w:val="00350DB2"/>
    <w:rsid w:val="0037754A"/>
    <w:rsid w:val="003876A8"/>
    <w:rsid w:val="00396F7F"/>
    <w:rsid w:val="003A3C79"/>
    <w:rsid w:val="003B3240"/>
    <w:rsid w:val="003D4E48"/>
    <w:rsid w:val="00461799"/>
    <w:rsid w:val="00473CA8"/>
    <w:rsid w:val="004952C4"/>
    <w:rsid w:val="005171FE"/>
    <w:rsid w:val="00565C51"/>
    <w:rsid w:val="005A1C5A"/>
    <w:rsid w:val="005C0341"/>
    <w:rsid w:val="005D6842"/>
    <w:rsid w:val="006337F7"/>
    <w:rsid w:val="0065167F"/>
    <w:rsid w:val="00656CD8"/>
    <w:rsid w:val="00672CC7"/>
    <w:rsid w:val="00690EFD"/>
    <w:rsid w:val="00693F29"/>
    <w:rsid w:val="006A25E9"/>
    <w:rsid w:val="006C1412"/>
    <w:rsid w:val="006E3920"/>
    <w:rsid w:val="007021DE"/>
    <w:rsid w:val="007178EC"/>
    <w:rsid w:val="0072254A"/>
    <w:rsid w:val="00732607"/>
    <w:rsid w:val="0078565A"/>
    <w:rsid w:val="007C38FB"/>
    <w:rsid w:val="007E2FB2"/>
    <w:rsid w:val="007E78D3"/>
    <w:rsid w:val="007F695C"/>
    <w:rsid w:val="00826BA9"/>
    <w:rsid w:val="00844483"/>
    <w:rsid w:val="008567FB"/>
    <w:rsid w:val="00860D3B"/>
    <w:rsid w:val="00896220"/>
    <w:rsid w:val="008D3862"/>
    <w:rsid w:val="008F3E68"/>
    <w:rsid w:val="00934F1C"/>
    <w:rsid w:val="009403CA"/>
    <w:rsid w:val="00953156"/>
    <w:rsid w:val="00960970"/>
    <w:rsid w:val="0098765C"/>
    <w:rsid w:val="009A2BF5"/>
    <w:rsid w:val="009D2231"/>
    <w:rsid w:val="009E654A"/>
    <w:rsid w:val="009F09DE"/>
    <w:rsid w:val="00A122DB"/>
    <w:rsid w:val="00A326F0"/>
    <w:rsid w:val="00A436A4"/>
    <w:rsid w:val="00A84648"/>
    <w:rsid w:val="00AA7E63"/>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B3A9E"/>
    <w:rsid w:val="00BC0155"/>
    <w:rsid w:val="00BC175A"/>
    <w:rsid w:val="00BC63E1"/>
    <w:rsid w:val="00BE5F22"/>
    <w:rsid w:val="00C01C9F"/>
    <w:rsid w:val="00C11BB8"/>
    <w:rsid w:val="00C31447"/>
    <w:rsid w:val="00C54679"/>
    <w:rsid w:val="00C54A21"/>
    <w:rsid w:val="00C56646"/>
    <w:rsid w:val="00C80BD4"/>
    <w:rsid w:val="00C83FED"/>
    <w:rsid w:val="00C9393A"/>
    <w:rsid w:val="00CC6723"/>
    <w:rsid w:val="00CF3A42"/>
    <w:rsid w:val="00D11EFE"/>
    <w:rsid w:val="00D5413C"/>
    <w:rsid w:val="00DB77FA"/>
    <w:rsid w:val="00DC07A3"/>
    <w:rsid w:val="00DE03EA"/>
    <w:rsid w:val="00DE2D80"/>
    <w:rsid w:val="00DF13BC"/>
    <w:rsid w:val="00DF2154"/>
    <w:rsid w:val="00E11B8A"/>
    <w:rsid w:val="00E25E7C"/>
    <w:rsid w:val="00E54481"/>
    <w:rsid w:val="00E5599D"/>
    <w:rsid w:val="00E60E12"/>
    <w:rsid w:val="00EC0C46"/>
    <w:rsid w:val="00EC35A6"/>
    <w:rsid w:val="00EF7A04"/>
    <w:rsid w:val="00F013B5"/>
    <w:rsid w:val="00F41B11"/>
    <w:rsid w:val="00F554B1"/>
    <w:rsid w:val="00F620E6"/>
    <w:rsid w:val="00F677F9"/>
    <w:rsid w:val="00F67B41"/>
    <w:rsid w:val="00F85619"/>
    <w:rsid w:val="00FB43B8"/>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20"/>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semiHidden/>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semiHidden/>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chaelAggerholm/Apprentice_Test/blob/main/Assets/Documents/database_diagram.drawio.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github.com/users/MichaelAggerholm/projects/2/views/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MichaelAggerholm/Apprentice_Test/blob/main/Assets/Documents/mindmap.drawio.pd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MichaelAggerholm/Apprentice_Test" TargetMode="External"/><Relationship Id="rId14" Type="http://schemas.openxmlformats.org/officeDocument/2006/relationships/hyperlink" Target="https://github.com/MichaelAggerholm/Apprentice_Test/blob/main/Assets/Documents/klasse_diagram.drawio.pdf"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880</TotalTime>
  <Pages>23</Pages>
  <Words>2777</Words>
  <Characters>16942</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63</cp:revision>
  <dcterms:created xsi:type="dcterms:W3CDTF">2024-04-09T08:21:00Z</dcterms:created>
  <dcterms:modified xsi:type="dcterms:W3CDTF">2024-04-19T20:35:00Z</dcterms:modified>
  <cp:version/>
</cp:coreProperties>
</file>